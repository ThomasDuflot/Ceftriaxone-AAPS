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1A6" w:rsidRDefault="00B461A6"/>
    <w:p w:rsidR="00B461A6" w:rsidRDefault="00B461A6"/>
    <w:tbl>
      <w:tblPr>
        <w:tblpPr w:leftFromText="141" w:rightFromText="141" w:vertAnchor="text" w:horzAnchor="margin" w:tblpY="141"/>
        <w:tblW w:w="9332" w:type="dxa"/>
        <w:tblLayout w:type="fixed"/>
        <w:tblCellMar>
          <w:left w:w="80" w:type="dxa"/>
          <w:right w:w="80" w:type="dxa"/>
        </w:tblCellMar>
        <w:tblLook w:val="0000" w:firstRow="0" w:lastRow="0" w:firstColumn="0" w:lastColumn="0" w:noHBand="0" w:noVBand="0"/>
      </w:tblPr>
      <w:tblGrid>
        <w:gridCol w:w="9152"/>
        <w:gridCol w:w="180"/>
      </w:tblGrid>
      <w:tr w:rsidR="00B461A6" w:rsidRPr="0041383D" w:rsidTr="00B97242">
        <w:trPr>
          <w:cantSplit/>
          <w:trHeight w:val="3257"/>
        </w:trPr>
        <w:tc>
          <w:tcPr>
            <w:tcW w:w="9152" w:type="dxa"/>
          </w:tcPr>
          <w:p w:rsidR="00B461A6" w:rsidRDefault="00B461A6" w:rsidP="00432247">
            <w:pPr>
              <w:ind w:left="280"/>
              <w:rPr>
                <w:rFonts w:ascii="Arial" w:hAnsi="Arial" w:cs="Arial"/>
              </w:rPr>
            </w:pPr>
          </w:p>
          <w:p w:rsidR="00B461A6" w:rsidRPr="0051363D" w:rsidRDefault="00B461A6" w:rsidP="00432247">
            <w:pPr>
              <w:ind w:left="280"/>
              <w:rPr>
                <w:rFonts w:ascii="Arial" w:hAnsi="Arial" w:cs="Arial"/>
              </w:rPr>
            </w:pPr>
          </w:p>
          <w:p w:rsidR="00B461A6" w:rsidRDefault="00B461A6" w:rsidP="00B97242">
            <w:pPr>
              <w:rPr>
                <w:rFonts w:ascii="Arial" w:hAnsi="Arial" w:cs="Arial"/>
                <w:b/>
                <w:sz w:val="28"/>
                <w:lang w:val="en-GB"/>
              </w:rPr>
            </w:pPr>
          </w:p>
          <w:p w:rsidR="00B461A6" w:rsidRDefault="00B461A6" w:rsidP="00B97242">
            <w:pPr>
              <w:rPr>
                <w:rFonts w:ascii="Arial" w:hAnsi="Arial" w:cs="Arial"/>
                <w:b/>
                <w:sz w:val="28"/>
                <w:lang w:val="en-GB"/>
              </w:rPr>
            </w:pPr>
            <w:r w:rsidRPr="00B97242">
              <w:rPr>
                <w:rFonts w:ascii="Arial" w:hAnsi="Arial" w:cs="Arial"/>
                <w:b/>
                <w:sz w:val="28"/>
                <w:lang w:val="en-GB"/>
              </w:rPr>
              <w:t>Department</w:t>
            </w:r>
            <w:r w:rsidR="0041383D">
              <w:rPr>
                <w:rFonts w:ascii="Arial" w:hAnsi="Arial" w:cs="Arial"/>
                <w:b/>
                <w:sz w:val="28"/>
                <w:lang w:val="en-GB"/>
              </w:rPr>
              <w:t xml:space="preserve"> of Pharmacology</w:t>
            </w:r>
          </w:p>
          <w:p w:rsidR="0041383D" w:rsidRPr="00B97242" w:rsidRDefault="0041383D" w:rsidP="00B97242">
            <w:pPr>
              <w:rPr>
                <w:rFonts w:ascii="Arial" w:hAnsi="Arial" w:cs="Arial"/>
                <w:b/>
                <w:sz w:val="28"/>
                <w:lang w:val="en-GB"/>
              </w:rPr>
            </w:pPr>
            <w:r>
              <w:rPr>
                <w:rFonts w:ascii="Arial" w:hAnsi="Arial" w:cs="Arial"/>
                <w:b/>
                <w:sz w:val="28"/>
                <w:lang w:val="en-GB"/>
              </w:rPr>
              <w:t>Rouen University Hospital</w:t>
            </w:r>
          </w:p>
          <w:p w:rsidR="00B461A6" w:rsidRPr="00B97242" w:rsidRDefault="00B461A6" w:rsidP="00B97242">
            <w:pPr>
              <w:rPr>
                <w:rFonts w:ascii="Arial" w:hAnsi="Arial" w:cs="Arial"/>
                <w:b/>
                <w:sz w:val="28"/>
                <w:lang w:val="en-GB"/>
              </w:rPr>
            </w:pPr>
          </w:p>
          <w:p w:rsidR="00B461A6" w:rsidRPr="009C68CD" w:rsidRDefault="00B461A6" w:rsidP="00B97242">
            <w:pPr>
              <w:pStyle w:val="Titre3"/>
              <w:tabs>
                <w:tab w:val="right" w:pos="5874"/>
              </w:tabs>
              <w:rPr>
                <w:sz w:val="18"/>
                <w:lang w:val="en-US"/>
              </w:rPr>
            </w:pPr>
            <w:proofErr w:type="spellStart"/>
            <w:r w:rsidRPr="009C68CD">
              <w:rPr>
                <w:sz w:val="18"/>
                <w:lang w:val="en-US"/>
              </w:rPr>
              <w:t>Dr</w:t>
            </w:r>
            <w:proofErr w:type="spellEnd"/>
            <w:r w:rsidRPr="009C68CD">
              <w:rPr>
                <w:sz w:val="18"/>
                <w:lang w:val="en-US"/>
              </w:rPr>
              <w:t xml:space="preserve"> </w:t>
            </w:r>
            <w:r w:rsidR="009C68CD">
              <w:rPr>
                <w:sz w:val="18"/>
                <w:lang w:val="en-US"/>
              </w:rPr>
              <w:t>Thomas</w:t>
            </w:r>
            <w:r w:rsidRPr="009C68CD">
              <w:rPr>
                <w:sz w:val="18"/>
                <w:lang w:val="en-US"/>
              </w:rPr>
              <w:t xml:space="preserve"> </w:t>
            </w:r>
            <w:r w:rsidR="009C68CD">
              <w:rPr>
                <w:sz w:val="18"/>
                <w:lang w:val="en-US"/>
              </w:rPr>
              <w:t>DUFLOT</w:t>
            </w:r>
            <w:r w:rsidRPr="009C68CD">
              <w:rPr>
                <w:sz w:val="18"/>
                <w:lang w:val="en-US"/>
              </w:rPr>
              <w:tab/>
            </w:r>
          </w:p>
          <w:p w:rsidR="00B461A6" w:rsidRPr="00F12BCD" w:rsidRDefault="009C68CD" w:rsidP="00432247">
            <w:pPr>
              <w:rPr>
                <w:rFonts w:ascii="Arial" w:hAnsi="Arial" w:cs="Arial"/>
                <w:bCs/>
                <w:sz w:val="16"/>
                <w:lang w:val="en-GB"/>
              </w:rPr>
            </w:pPr>
            <w:r>
              <w:rPr>
                <w:rFonts w:ascii="Arial" w:hAnsi="Arial" w:cs="Arial"/>
                <w:bCs/>
                <w:sz w:val="16"/>
                <w:lang w:val="en-GB"/>
              </w:rPr>
              <w:t xml:space="preserve">Associate Professor - </w:t>
            </w:r>
            <w:r w:rsidR="00B461A6" w:rsidRPr="00F12BCD">
              <w:rPr>
                <w:rFonts w:ascii="Arial" w:hAnsi="Arial" w:cs="Arial"/>
                <w:bCs/>
                <w:sz w:val="16"/>
                <w:lang w:val="en-GB"/>
              </w:rPr>
              <w:t>Hospital Practitioner</w:t>
            </w:r>
          </w:p>
          <w:p w:rsidR="0041383D" w:rsidRPr="009C68CD" w:rsidRDefault="00F57A47" w:rsidP="0041383D">
            <w:pPr>
              <w:rPr>
                <w:rFonts w:ascii="Arial" w:hAnsi="Arial" w:cs="Arial"/>
                <w:bCs/>
                <w:sz w:val="16"/>
                <w:lang w:val="en-US"/>
              </w:rPr>
            </w:pPr>
            <w:hyperlink r:id="rId7" w:history="1">
              <w:r w:rsidR="0041383D" w:rsidRPr="006E0BA4">
                <w:rPr>
                  <w:rStyle w:val="Lienhypertexte"/>
                  <w:rFonts w:ascii="Arial" w:hAnsi="Arial" w:cs="Arial"/>
                  <w:bCs/>
                  <w:sz w:val="16"/>
                  <w:lang w:val="en-US"/>
                </w:rPr>
                <w:t>thomas.duflot@chu-rouen.fr</w:t>
              </w:r>
            </w:hyperlink>
          </w:p>
          <w:p w:rsidR="00B461A6" w:rsidRPr="007A3302" w:rsidRDefault="00B461A6" w:rsidP="00DE6715">
            <w:pPr>
              <w:rPr>
                <w:rFonts w:ascii="Arial" w:hAnsi="Arial" w:cs="Arial"/>
                <w:bCs/>
                <w:sz w:val="16"/>
                <w:lang w:val="en-US"/>
              </w:rPr>
            </w:pPr>
          </w:p>
        </w:tc>
        <w:tc>
          <w:tcPr>
            <w:tcW w:w="180" w:type="dxa"/>
          </w:tcPr>
          <w:p w:rsidR="00B461A6" w:rsidRPr="007A3302" w:rsidRDefault="00B461A6" w:rsidP="00432247">
            <w:pPr>
              <w:jc w:val="left"/>
              <w:rPr>
                <w:rFonts w:ascii="Arial" w:hAnsi="Arial" w:cs="Arial"/>
                <w:b/>
                <w:lang w:val="en-US"/>
              </w:rPr>
            </w:pPr>
          </w:p>
          <w:p w:rsidR="00B461A6" w:rsidRPr="007A3302" w:rsidRDefault="00B461A6" w:rsidP="00432247">
            <w:pPr>
              <w:ind w:firstLine="477"/>
              <w:jc w:val="left"/>
              <w:rPr>
                <w:rFonts w:ascii="Arial" w:hAnsi="Arial" w:cs="Arial"/>
                <w:lang w:val="en-US"/>
              </w:rPr>
            </w:pPr>
          </w:p>
          <w:p w:rsidR="00B461A6" w:rsidRPr="007A3302" w:rsidRDefault="00B461A6" w:rsidP="00B97242">
            <w:pPr>
              <w:ind w:firstLine="217"/>
              <w:jc w:val="left"/>
              <w:rPr>
                <w:rFonts w:ascii="Arial" w:hAnsi="Arial" w:cs="Arial"/>
                <w:lang w:val="en-US"/>
              </w:rPr>
            </w:pPr>
          </w:p>
        </w:tc>
      </w:tr>
    </w:tbl>
    <w:p w:rsidR="00B461A6" w:rsidRPr="007A3302" w:rsidRDefault="00B461A6" w:rsidP="00F517AB">
      <w:pPr>
        <w:ind w:left="5529" w:right="-332"/>
        <w:jc w:val="left"/>
        <w:rPr>
          <w:rFonts w:ascii="Arial" w:hAnsi="Arial" w:cs="Arial"/>
          <w:sz w:val="20"/>
          <w:szCs w:val="24"/>
          <w:lang w:val="en-US"/>
        </w:rPr>
      </w:pPr>
    </w:p>
    <w:p w:rsidR="00B461A6" w:rsidRPr="007A3302" w:rsidRDefault="00B461A6" w:rsidP="00F12BCD">
      <w:pPr>
        <w:ind w:left="5954" w:right="-1"/>
        <w:jc w:val="right"/>
        <w:rPr>
          <w:lang w:val="en-US"/>
        </w:rPr>
      </w:pPr>
      <w:r>
        <w:rPr>
          <w:b/>
          <w:bCs/>
          <w:lang w:val="en-GB"/>
        </w:rPr>
        <w:t xml:space="preserve">    </w:t>
      </w:r>
      <w:proofErr w:type="spellStart"/>
      <w:r w:rsidRPr="00AD32D9">
        <w:rPr>
          <w:b/>
          <w:bCs/>
          <w:lang w:val="en-GB"/>
        </w:rPr>
        <w:t>Prof.</w:t>
      </w:r>
      <w:proofErr w:type="spellEnd"/>
      <w:r w:rsidRPr="00AD32D9">
        <w:rPr>
          <w:b/>
          <w:bCs/>
          <w:lang w:val="en-GB"/>
        </w:rPr>
        <w:t xml:space="preserve"> </w:t>
      </w:r>
      <w:proofErr w:type="spellStart"/>
      <w:r w:rsidRPr="00AD32D9">
        <w:rPr>
          <w:b/>
          <w:bCs/>
          <w:lang w:val="en-GB"/>
        </w:rPr>
        <w:t>Dr.</w:t>
      </w:r>
      <w:proofErr w:type="spellEnd"/>
      <w:r w:rsidRPr="00AD32D9">
        <w:rPr>
          <w:b/>
          <w:bCs/>
          <w:lang w:val="en-GB"/>
        </w:rPr>
        <w:t xml:space="preserve"> </w:t>
      </w:r>
      <w:r w:rsidR="004700D2">
        <w:rPr>
          <w:b/>
          <w:bCs/>
          <w:lang w:val="en-GB"/>
        </w:rPr>
        <w:t>James Leggett</w:t>
      </w:r>
    </w:p>
    <w:p w:rsidR="00B461A6" w:rsidRPr="00166FF1" w:rsidRDefault="004700D2" w:rsidP="00F12BCD">
      <w:pPr>
        <w:ind w:left="4111" w:right="-1" w:hanging="567"/>
        <w:jc w:val="right"/>
        <w:rPr>
          <w:i/>
          <w:iCs/>
          <w:lang w:val="en-GB"/>
        </w:rPr>
      </w:pPr>
      <w:r>
        <w:rPr>
          <w:i/>
          <w:iCs/>
          <w:lang w:val="en-GB"/>
        </w:rPr>
        <w:t>Editor</w:t>
      </w:r>
      <w:r w:rsidR="00B461A6" w:rsidRPr="00F12BCD">
        <w:rPr>
          <w:i/>
          <w:iCs/>
          <w:lang w:val="en-GB"/>
        </w:rPr>
        <w:t xml:space="preserve"> of </w:t>
      </w:r>
      <w:r w:rsidR="00B461A6" w:rsidRPr="007A3302">
        <w:rPr>
          <w:i/>
          <w:iCs/>
          <w:lang w:val="en-GB"/>
        </w:rPr>
        <w:t xml:space="preserve">the </w:t>
      </w:r>
      <w:r w:rsidR="00166FF1">
        <w:rPr>
          <w:i/>
          <w:iCs/>
          <w:lang w:val="en-GB"/>
        </w:rPr>
        <w:t>Antimicrobial Agents and Chemotherapy journal</w:t>
      </w:r>
    </w:p>
    <w:p w:rsidR="00B461A6" w:rsidRPr="00F12BCD" w:rsidRDefault="00B461A6" w:rsidP="00F12BCD">
      <w:pPr>
        <w:ind w:left="4111" w:right="-1" w:hanging="567"/>
        <w:jc w:val="right"/>
        <w:rPr>
          <w:rFonts w:ascii="Arial" w:hAnsi="Arial" w:cs="Arial"/>
          <w:szCs w:val="24"/>
          <w:lang w:val="en-GB"/>
        </w:rPr>
      </w:pPr>
    </w:p>
    <w:p w:rsidR="00B461A6" w:rsidRPr="00182413" w:rsidRDefault="00B461A6" w:rsidP="00AD32D9">
      <w:pPr>
        <w:ind w:left="5672" w:hanging="2"/>
        <w:jc w:val="right"/>
        <w:rPr>
          <w:rFonts w:ascii="Arial" w:hAnsi="Arial" w:cs="Arial"/>
          <w:sz w:val="20"/>
          <w:szCs w:val="24"/>
          <w:lang w:val="en-GB"/>
        </w:rPr>
      </w:pPr>
      <w:r w:rsidRPr="00182413">
        <w:rPr>
          <w:rFonts w:ascii="Arial" w:hAnsi="Arial" w:cs="Arial"/>
          <w:sz w:val="20"/>
          <w:szCs w:val="24"/>
          <w:lang w:val="en-GB"/>
        </w:rPr>
        <w:tab/>
      </w:r>
      <w:r w:rsidRPr="00182413">
        <w:rPr>
          <w:rFonts w:ascii="Arial" w:hAnsi="Arial" w:cs="Arial"/>
          <w:sz w:val="20"/>
          <w:szCs w:val="24"/>
          <w:lang w:val="en-GB"/>
        </w:rPr>
        <w:tab/>
      </w:r>
      <w:r w:rsidR="00046CA1" w:rsidRPr="00707ABF">
        <w:rPr>
          <w:rFonts w:ascii="Arial" w:hAnsi="Arial" w:cs="Arial"/>
          <w:sz w:val="20"/>
          <w:szCs w:val="24"/>
          <w:lang w:val="en-GB"/>
        </w:rPr>
        <w:t>November</w:t>
      </w:r>
      <w:r w:rsidRPr="00707ABF">
        <w:rPr>
          <w:rFonts w:ascii="Arial" w:hAnsi="Arial" w:cs="Arial"/>
          <w:sz w:val="20"/>
          <w:szCs w:val="24"/>
          <w:lang w:val="en-GB"/>
        </w:rPr>
        <w:t xml:space="preserve"> </w:t>
      </w:r>
      <w:r w:rsidR="00182413" w:rsidRPr="00707ABF">
        <w:rPr>
          <w:rFonts w:ascii="Arial" w:hAnsi="Arial" w:cs="Arial"/>
          <w:sz w:val="20"/>
          <w:szCs w:val="24"/>
          <w:lang w:val="en-GB"/>
        </w:rPr>
        <w:t>1</w:t>
      </w:r>
      <w:r w:rsidR="00EA705A">
        <w:rPr>
          <w:rFonts w:ascii="Arial" w:hAnsi="Arial" w:cs="Arial"/>
          <w:sz w:val="20"/>
          <w:szCs w:val="24"/>
          <w:lang w:val="en-GB"/>
        </w:rPr>
        <w:t>4</w:t>
      </w:r>
      <w:r w:rsidR="00182413" w:rsidRPr="00707ABF">
        <w:rPr>
          <w:rFonts w:ascii="Arial" w:hAnsi="Arial" w:cs="Arial"/>
          <w:sz w:val="20"/>
          <w:szCs w:val="24"/>
          <w:vertAlign w:val="superscript"/>
          <w:lang w:val="en-GB"/>
        </w:rPr>
        <w:t>th</w:t>
      </w:r>
      <w:r w:rsidRPr="00707ABF">
        <w:rPr>
          <w:rFonts w:ascii="Arial" w:hAnsi="Arial" w:cs="Arial"/>
          <w:sz w:val="20"/>
          <w:szCs w:val="24"/>
          <w:lang w:val="en-GB"/>
        </w:rPr>
        <w:t>, 202</w:t>
      </w:r>
      <w:r w:rsidR="00166FF1" w:rsidRPr="00707ABF">
        <w:rPr>
          <w:rFonts w:ascii="Arial" w:hAnsi="Arial" w:cs="Arial"/>
          <w:sz w:val="20"/>
          <w:szCs w:val="24"/>
          <w:lang w:val="en-GB"/>
        </w:rPr>
        <w:t>4</w:t>
      </w:r>
    </w:p>
    <w:p w:rsidR="00B461A6" w:rsidRPr="00182413" w:rsidRDefault="00B461A6" w:rsidP="005B2AE4">
      <w:pPr>
        <w:ind w:hanging="142"/>
        <w:jc w:val="left"/>
        <w:rPr>
          <w:rFonts w:ascii="Arial" w:hAnsi="Arial" w:cs="Arial"/>
          <w:sz w:val="20"/>
          <w:szCs w:val="22"/>
          <w:lang w:val="en-GB"/>
        </w:rPr>
      </w:pPr>
      <w:r w:rsidRPr="00182413">
        <w:rPr>
          <w:rFonts w:ascii="Arial" w:hAnsi="Arial" w:cs="Arial"/>
          <w:sz w:val="20"/>
          <w:szCs w:val="22"/>
          <w:lang w:val="en-GB"/>
        </w:rPr>
        <w:tab/>
        <w:t xml:space="preserve">Dear </w:t>
      </w:r>
      <w:proofErr w:type="spellStart"/>
      <w:r w:rsidRPr="00182413">
        <w:rPr>
          <w:rFonts w:ascii="Arial" w:hAnsi="Arial" w:cs="Arial"/>
          <w:sz w:val="20"/>
          <w:szCs w:val="22"/>
          <w:lang w:val="en-GB"/>
        </w:rPr>
        <w:t>Prof.</w:t>
      </w:r>
      <w:proofErr w:type="spellEnd"/>
      <w:r w:rsidRPr="00182413">
        <w:rPr>
          <w:rFonts w:ascii="Arial" w:hAnsi="Arial" w:cs="Arial"/>
          <w:sz w:val="20"/>
          <w:szCs w:val="22"/>
          <w:lang w:val="en-GB"/>
        </w:rPr>
        <w:t xml:space="preserve"> </w:t>
      </w:r>
      <w:proofErr w:type="spellStart"/>
      <w:r w:rsidRPr="00182413">
        <w:rPr>
          <w:rFonts w:ascii="Arial" w:hAnsi="Arial" w:cs="Arial"/>
          <w:sz w:val="20"/>
          <w:szCs w:val="22"/>
          <w:lang w:val="en-GB"/>
        </w:rPr>
        <w:t>Dr.</w:t>
      </w:r>
      <w:proofErr w:type="spellEnd"/>
      <w:r w:rsidRPr="00182413">
        <w:rPr>
          <w:rFonts w:ascii="Arial" w:hAnsi="Arial" w:cs="Arial"/>
          <w:sz w:val="20"/>
          <w:szCs w:val="22"/>
          <w:lang w:val="en-GB"/>
        </w:rPr>
        <w:t xml:space="preserve"> </w:t>
      </w:r>
      <w:r w:rsidR="004700D2" w:rsidRPr="00182413">
        <w:rPr>
          <w:rFonts w:ascii="Arial" w:hAnsi="Arial" w:cs="Arial"/>
          <w:sz w:val="20"/>
          <w:szCs w:val="22"/>
          <w:lang w:val="en-GB"/>
        </w:rPr>
        <w:t>James Leggett</w:t>
      </w:r>
      <w:r w:rsidRPr="00182413">
        <w:rPr>
          <w:rFonts w:ascii="Arial" w:hAnsi="Arial" w:cs="Arial"/>
          <w:sz w:val="20"/>
          <w:szCs w:val="22"/>
          <w:lang w:val="en-GB"/>
        </w:rPr>
        <w:t>,</w:t>
      </w:r>
    </w:p>
    <w:p w:rsidR="0041383D" w:rsidRPr="00182413" w:rsidRDefault="0041383D" w:rsidP="005B2AE4">
      <w:pPr>
        <w:ind w:hanging="142"/>
        <w:jc w:val="left"/>
        <w:rPr>
          <w:rFonts w:ascii="Arial" w:hAnsi="Arial" w:cs="Arial"/>
          <w:sz w:val="20"/>
          <w:szCs w:val="22"/>
          <w:lang w:val="en-GB"/>
        </w:rPr>
      </w:pPr>
    </w:p>
    <w:p w:rsidR="0041383D" w:rsidRPr="00182413" w:rsidRDefault="0041383D" w:rsidP="005B2AE4">
      <w:pPr>
        <w:ind w:hanging="142"/>
        <w:jc w:val="left"/>
        <w:rPr>
          <w:rFonts w:ascii="Arial" w:hAnsi="Arial" w:cs="Arial"/>
          <w:sz w:val="20"/>
          <w:szCs w:val="22"/>
          <w:lang w:val="en-GB"/>
        </w:rPr>
      </w:pPr>
    </w:p>
    <w:p w:rsidR="002B2B93" w:rsidRDefault="002B2B93" w:rsidP="002B2B93">
      <w:pPr>
        <w:spacing w:line="360" w:lineRule="auto"/>
        <w:ind w:firstLine="709"/>
        <w:rPr>
          <w:rFonts w:ascii="Arial" w:hAnsi="Arial" w:cs="Arial"/>
          <w:sz w:val="20"/>
          <w:szCs w:val="22"/>
          <w:lang w:val="en-GB"/>
        </w:rPr>
      </w:pPr>
      <w:r w:rsidRPr="00182413">
        <w:rPr>
          <w:rFonts w:ascii="Arial" w:hAnsi="Arial" w:cs="Arial"/>
          <w:sz w:val="20"/>
          <w:szCs w:val="22"/>
          <w:lang w:val="en-GB"/>
        </w:rPr>
        <w:t>I am writing</w:t>
      </w:r>
      <w:r w:rsidR="00F57A47">
        <w:rPr>
          <w:rFonts w:ascii="Arial" w:hAnsi="Arial" w:cs="Arial"/>
          <w:sz w:val="20"/>
          <w:szCs w:val="22"/>
          <w:lang w:val="en-GB"/>
        </w:rPr>
        <w:t xml:space="preserve"> you</w:t>
      </w:r>
      <w:r w:rsidRPr="00182413">
        <w:rPr>
          <w:rFonts w:ascii="Arial" w:hAnsi="Arial" w:cs="Arial"/>
          <w:sz w:val="20"/>
          <w:szCs w:val="22"/>
          <w:lang w:val="en-GB"/>
        </w:rPr>
        <w:t xml:space="preserve"> to resubmit the revised manuscript titled "State of the art of unbound ceftriaxone as a </w:t>
      </w:r>
      <w:proofErr w:type="spellStart"/>
      <w:r w:rsidRPr="00182413">
        <w:rPr>
          <w:rFonts w:ascii="Arial" w:hAnsi="Arial" w:cs="Arial"/>
          <w:sz w:val="20"/>
          <w:szCs w:val="22"/>
          <w:lang w:val="en-GB"/>
        </w:rPr>
        <w:t>pharmacodynamic</w:t>
      </w:r>
      <w:proofErr w:type="spellEnd"/>
      <w:r w:rsidRPr="00182413">
        <w:rPr>
          <w:rFonts w:ascii="Arial" w:hAnsi="Arial" w:cs="Arial"/>
          <w:sz w:val="20"/>
          <w:szCs w:val="22"/>
          <w:lang w:val="en-GB"/>
        </w:rPr>
        <w:t xml:space="preserve"> tool: Are we ready for its implementation in clinical practice?" for consideration for publication in the Antimicrobial Agents and Chemotherapy journal. The initial version was originally attributed under the reference AAC00014-24 and required extensive revisions.</w:t>
      </w:r>
    </w:p>
    <w:p w:rsidR="004700D2" w:rsidRDefault="002B2B93" w:rsidP="002B2B93">
      <w:pPr>
        <w:spacing w:line="360" w:lineRule="auto"/>
        <w:ind w:firstLine="709"/>
        <w:rPr>
          <w:rFonts w:ascii="Arial" w:hAnsi="Arial" w:cs="Arial"/>
          <w:sz w:val="20"/>
          <w:szCs w:val="22"/>
          <w:lang w:val="en-GB"/>
        </w:rPr>
      </w:pPr>
      <w:r w:rsidRPr="00182413">
        <w:rPr>
          <w:rFonts w:ascii="Arial" w:hAnsi="Arial" w:cs="Arial"/>
          <w:sz w:val="20"/>
          <w:szCs w:val="22"/>
          <w:lang w:val="en-GB"/>
        </w:rPr>
        <w:t xml:space="preserve">Firstly, I would like to express my gratitude for considering the initial manuscript for the review process in AAC, and extend my thanks to the reviewers for their valuable comments. Attached, you will find a point-by-point response to the issues raised in the review, provided in a "Response to Reviewers" file, along with a PDF indicating the changes </w:t>
      </w:r>
      <w:bookmarkStart w:id="0" w:name="_GoBack"/>
      <w:bookmarkEnd w:id="0"/>
      <w:r w:rsidRPr="00182413">
        <w:rPr>
          <w:rFonts w:ascii="Arial" w:hAnsi="Arial" w:cs="Arial"/>
          <w:sz w:val="20"/>
          <w:szCs w:val="22"/>
          <w:lang w:val="en-GB"/>
        </w:rPr>
        <w:t xml:space="preserve">made from the original submission, highlighted or underlined, in a "Marked </w:t>
      </w:r>
      <w:proofErr w:type="gramStart"/>
      <w:r w:rsidRPr="00182413">
        <w:rPr>
          <w:rFonts w:ascii="Arial" w:hAnsi="Arial" w:cs="Arial"/>
          <w:sz w:val="20"/>
          <w:szCs w:val="22"/>
          <w:lang w:val="en-GB"/>
        </w:rPr>
        <w:t>Up</w:t>
      </w:r>
      <w:proofErr w:type="gramEnd"/>
      <w:r w:rsidRPr="00182413">
        <w:rPr>
          <w:rFonts w:ascii="Arial" w:hAnsi="Arial" w:cs="Arial"/>
          <w:sz w:val="20"/>
          <w:szCs w:val="22"/>
          <w:lang w:val="en-GB"/>
        </w:rPr>
        <w:t xml:space="preserve"> Manuscript" file, in addition to the revised manuscript.</w:t>
      </w:r>
    </w:p>
    <w:p w:rsidR="00E73244" w:rsidRDefault="00E73244" w:rsidP="002B2B93">
      <w:pPr>
        <w:spacing w:line="360" w:lineRule="auto"/>
        <w:ind w:firstLine="709"/>
        <w:rPr>
          <w:rFonts w:ascii="Arial" w:hAnsi="Arial" w:cs="Arial"/>
          <w:sz w:val="20"/>
          <w:szCs w:val="22"/>
          <w:lang w:val="en-GB"/>
        </w:rPr>
      </w:pPr>
      <w:r>
        <w:rPr>
          <w:rFonts w:ascii="Arial" w:hAnsi="Arial" w:cs="Arial"/>
          <w:sz w:val="20"/>
          <w:szCs w:val="22"/>
          <w:lang w:val="en-GB"/>
        </w:rPr>
        <w:t xml:space="preserve">I also created a repository on </w:t>
      </w:r>
      <w:proofErr w:type="spellStart"/>
      <w:r>
        <w:rPr>
          <w:rFonts w:ascii="Arial" w:hAnsi="Arial" w:cs="Arial"/>
          <w:sz w:val="20"/>
          <w:szCs w:val="22"/>
          <w:lang w:val="en-GB"/>
        </w:rPr>
        <w:t>github</w:t>
      </w:r>
      <w:proofErr w:type="spellEnd"/>
      <w:r>
        <w:rPr>
          <w:rFonts w:ascii="Arial" w:hAnsi="Arial" w:cs="Arial"/>
          <w:sz w:val="20"/>
          <w:szCs w:val="22"/>
          <w:lang w:val="en-GB"/>
        </w:rPr>
        <w:t xml:space="preserve">: </w:t>
      </w:r>
      <w:hyperlink r:id="rId8" w:history="1">
        <w:r w:rsidRPr="0086264E">
          <w:rPr>
            <w:rStyle w:val="Lienhypertexte"/>
            <w:rFonts w:ascii="Arial" w:hAnsi="Arial" w:cs="Arial"/>
            <w:sz w:val="20"/>
            <w:szCs w:val="22"/>
            <w:lang w:val="en-GB"/>
          </w:rPr>
          <w:t>https://github.com/ThomasDuflot/Ceftriaxone-AAC/</w:t>
        </w:r>
      </w:hyperlink>
      <w:r>
        <w:rPr>
          <w:rFonts w:ascii="Arial" w:hAnsi="Arial" w:cs="Arial"/>
          <w:sz w:val="20"/>
          <w:szCs w:val="22"/>
          <w:lang w:val="en-GB"/>
        </w:rPr>
        <w:t xml:space="preserve"> that will be made freely available to reproduce all analyses if the revised manuscript is accepted for publication.</w:t>
      </w:r>
    </w:p>
    <w:p w:rsidR="00046CA1" w:rsidRDefault="00046CA1" w:rsidP="002B2B93">
      <w:pPr>
        <w:spacing w:line="360" w:lineRule="auto"/>
        <w:ind w:firstLine="709"/>
        <w:rPr>
          <w:rFonts w:ascii="Arial" w:hAnsi="Arial" w:cs="Arial"/>
          <w:sz w:val="20"/>
          <w:szCs w:val="22"/>
          <w:lang w:val="en-GB"/>
        </w:rPr>
      </w:pPr>
      <w:r w:rsidRPr="00182413">
        <w:rPr>
          <w:rFonts w:ascii="Arial" w:hAnsi="Arial" w:cs="Arial"/>
          <w:sz w:val="20"/>
          <w:szCs w:val="22"/>
          <w:lang w:val="en-GB"/>
        </w:rPr>
        <w:t>In summary, we have made every effort to address all the reviewers' comments comprehensively. Notably, we conducted additional experiments, including external validation of the nine studied models using 62 samples with total and free ceftriaxone trough levels and albumin measurements, following approval from the local ethics committee (Approval Number: E2024-19).</w:t>
      </w:r>
    </w:p>
    <w:p w:rsidR="00046CA1" w:rsidRDefault="00F62E78" w:rsidP="00046CA1">
      <w:pPr>
        <w:spacing w:line="360" w:lineRule="auto"/>
        <w:ind w:firstLine="709"/>
        <w:rPr>
          <w:rFonts w:ascii="Arial" w:hAnsi="Arial" w:cs="Arial"/>
          <w:sz w:val="20"/>
          <w:szCs w:val="22"/>
          <w:lang w:val="en-GB"/>
        </w:rPr>
      </w:pPr>
      <w:r w:rsidRPr="00182413">
        <w:rPr>
          <w:rFonts w:ascii="Arial" w:hAnsi="Arial" w:cs="Arial"/>
          <w:sz w:val="20"/>
          <w:szCs w:val="22"/>
          <w:lang w:val="en-GB"/>
        </w:rPr>
        <w:t>Thank you for dedicating your time and attention to our submission. We eagerly anticipate your feedback and sincerely hope that you will find our work a fitting addition to your esteemed journal.</w:t>
      </w:r>
    </w:p>
    <w:p w:rsidR="00182413" w:rsidRPr="00182413" w:rsidRDefault="00182413" w:rsidP="00046CA1">
      <w:pPr>
        <w:spacing w:line="360" w:lineRule="auto"/>
        <w:ind w:firstLine="709"/>
        <w:rPr>
          <w:rFonts w:ascii="Arial" w:hAnsi="Arial" w:cs="Arial"/>
          <w:sz w:val="20"/>
          <w:szCs w:val="22"/>
          <w:lang w:val="en-GB"/>
        </w:rPr>
      </w:pPr>
    </w:p>
    <w:p w:rsidR="00F62E78" w:rsidRPr="00182413" w:rsidRDefault="00F62E78" w:rsidP="00046CA1">
      <w:pPr>
        <w:spacing w:line="360" w:lineRule="auto"/>
        <w:ind w:firstLine="709"/>
        <w:rPr>
          <w:rFonts w:ascii="Arial" w:hAnsi="Arial" w:cs="Arial"/>
          <w:sz w:val="20"/>
          <w:szCs w:val="22"/>
          <w:lang w:val="en-GB"/>
        </w:rPr>
      </w:pPr>
      <w:r w:rsidRPr="00182413">
        <w:rPr>
          <w:rFonts w:ascii="Arial" w:hAnsi="Arial" w:cs="Arial"/>
          <w:sz w:val="20"/>
          <w:szCs w:val="22"/>
          <w:lang w:val="en-GB"/>
        </w:rPr>
        <w:t>Sincerely,</w:t>
      </w:r>
    </w:p>
    <w:p w:rsidR="002B2B93" w:rsidRPr="00182413" w:rsidRDefault="00F62E78" w:rsidP="002B2B93">
      <w:pPr>
        <w:spacing w:line="480" w:lineRule="auto"/>
        <w:jc w:val="right"/>
        <w:rPr>
          <w:rFonts w:ascii="Arial" w:hAnsi="Arial" w:cs="Arial"/>
          <w:sz w:val="20"/>
          <w:szCs w:val="22"/>
        </w:rPr>
      </w:pPr>
      <w:proofErr w:type="spellStart"/>
      <w:r w:rsidRPr="00182413">
        <w:rPr>
          <w:rFonts w:ascii="Arial" w:hAnsi="Arial" w:cs="Arial"/>
          <w:sz w:val="20"/>
          <w:szCs w:val="22"/>
          <w:lang w:val="en-GB"/>
        </w:rPr>
        <w:t>Dr.</w:t>
      </w:r>
      <w:proofErr w:type="spellEnd"/>
      <w:r w:rsidRPr="00182413">
        <w:rPr>
          <w:rFonts w:ascii="Arial" w:hAnsi="Arial" w:cs="Arial"/>
          <w:sz w:val="20"/>
          <w:szCs w:val="22"/>
          <w:lang w:val="en-GB"/>
        </w:rPr>
        <w:t xml:space="preserve"> </w:t>
      </w:r>
      <w:r w:rsidR="009C68CD" w:rsidRPr="00182413">
        <w:rPr>
          <w:rFonts w:ascii="Arial" w:hAnsi="Arial" w:cs="Arial"/>
          <w:sz w:val="20"/>
          <w:szCs w:val="22"/>
        </w:rPr>
        <w:t>Thomas DUFLOT</w:t>
      </w:r>
    </w:p>
    <w:p w:rsidR="0041383D" w:rsidRPr="002B2B93" w:rsidRDefault="00F57A47" w:rsidP="002B2B93">
      <w:pPr>
        <w:spacing w:line="480" w:lineRule="auto"/>
        <w:jc w:val="right"/>
        <w:rPr>
          <w:rFonts w:ascii="Arial" w:hAnsi="Arial" w:cs="Arial"/>
          <w:sz w:val="22"/>
          <w:szCs w:val="22"/>
        </w:rPr>
      </w:pPr>
      <w:r>
        <w:rPr>
          <w:rFonts w:ascii="Arial" w:hAnsi="Arial" w:cs="Arial"/>
          <w:noProof/>
          <w:sz w:val="22"/>
          <w:szCs w:val="22"/>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66.45pt;height:42.05pt;visibility:visible;mso-wrap-style:square">
            <v:imagedata r:id="rId9" o:title=""/>
          </v:shape>
        </w:pict>
      </w:r>
    </w:p>
    <w:sectPr w:rsidR="0041383D" w:rsidRPr="002B2B93" w:rsidSect="00B97242">
      <w:headerReference w:type="default" r:id="rId10"/>
      <w:footerReference w:type="default" r:id="rId11"/>
      <w:pgSz w:w="11879" w:h="16817"/>
      <w:pgMar w:top="-685" w:right="1106" w:bottom="993" w:left="1276" w:header="652" w:footer="4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25A0" w:rsidRDefault="000B25A0" w:rsidP="00F27DC8">
      <w:r>
        <w:separator/>
      </w:r>
    </w:p>
  </w:endnote>
  <w:endnote w:type="continuationSeparator" w:id="0">
    <w:p w:rsidR="000B25A0" w:rsidRDefault="000B25A0" w:rsidP="00F27D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New Century Schlbk">
    <w:altName w:val="Century Schoolbook"/>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henomena">
    <w:altName w:val="Courier New"/>
    <w:panose1 w:val="00000000000000000000"/>
    <w:charset w:val="00"/>
    <w:family w:val="modern"/>
    <w:notTrueType/>
    <w:pitch w:val="variable"/>
    <w:sig w:usb0="00000001" w:usb1="00000000" w:usb2="00000000" w:usb3="00000000" w:csb0="00000097"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61A6" w:rsidRPr="00905F35" w:rsidRDefault="00B461A6" w:rsidP="001A6B6D">
    <w:pPr>
      <w:pStyle w:val="Pieddepage"/>
      <w:tabs>
        <w:tab w:val="clear" w:pos="4536"/>
        <w:tab w:val="clear" w:pos="9072"/>
      </w:tabs>
      <w:jc w:val="center"/>
      <w:rPr>
        <w:rFonts w:ascii="Corbel" w:hAnsi="Corbel" w:cs="Arial"/>
        <w:sz w:val="16"/>
        <w:szCs w:val="16"/>
      </w:rPr>
    </w:pPr>
    <w:r>
      <w:rPr>
        <w:rFonts w:ascii="Phenomena" w:hAnsi="Phenomena" w:cs="Arial"/>
        <w:b/>
        <w:bCs/>
        <w:sz w:val="16"/>
        <w:szCs w:val="16"/>
      </w:rPr>
      <w:t>CHU de Rouen</w:t>
    </w:r>
    <w:r>
      <w:rPr>
        <w:rFonts w:ascii="Arial" w:hAnsi="Arial" w:cs="Arial"/>
        <w:b/>
        <w:bCs/>
        <w:sz w:val="16"/>
        <w:szCs w:val="16"/>
      </w:rPr>
      <w:t xml:space="preserve"> • </w:t>
    </w:r>
    <w:r>
      <w:rPr>
        <w:rFonts w:ascii="Phenomena" w:hAnsi="Phenomena" w:cs="Arial"/>
        <w:sz w:val="14"/>
        <w:szCs w:val="14"/>
      </w:rPr>
      <w:t xml:space="preserve">1 rue de </w:t>
    </w:r>
    <w:proofErr w:type="spellStart"/>
    <w:r>
      <w:rPr>
        <w:rFonts w:ascii="Phenomena" w:hAnsi="Phenomena" w:cs="Arial"/>
        <w:sz w:val="14"/>
        <w:szCs w:val="14"/>
      </w:rPr>
      <w:t>Germont</w:t>
    </w:r>
    <w:proofErr w:type="spellEnd"/>
    <w:r>
      <w:rPr>
        <w:rFonts w:ascii="Phenomena" w:hAnsi="Phenomena" w:cs="Arial"/>
        <w:sz w:val="14"/>
        <w:szCs w:val="14"/>
      </w:rPr>
      <w:t xml:space="preserve"> - 76031 Rouen cedex, FRANCE –   phone </w:t>
    </w:r>
    <w:proofErr w:type="spellStart"/>
    <w:r>
      <w:rPr>
        <w:rFonts w:ascii="Phenomena" w:hAnsi="Phenomena" w:cs="Arial"/>
        <w:sz w:val="14"/>
        <w:szCs w:val="14"/>
      </w:rPr>
      <w:t>number</w:t>
    </w:r>
    <w:proofErr w:type="spellEnd"/>
    <w:r>
      <w:rPr>
        <w:rFonts w:ascii="Phenomena" w:hAnsi="Phenomena" w:cs="Arial"/>
        <w:sz w:val="14"/>
        <w:szCs w:val="14"/>
      </w:rPr>
      <w:t>: +33 2 32 88 90 34</w:t>
    </w:r>
  </w:p>
  <w:tbl>
    <w:tblPr>
      <w:tblW w:w="11340" w:type="dxa"/>
      <w:tblInd w:w="-176" w:type="dxa"/>
      <w:tblLook w:val="00A0" w:firstRow="1" w:lastRow="0" w:firstColumn="1" w:lastColumn="0" w:noHBand="0" w:noVBand="0"/>
    </w:tblPr>
    <w:tblGrid>
      <w:gridCol w:w="548"/>
      <w:gridCol w:w="2070"/>
      <w:gridCol w:w="8722"/>
    </w:tblGrid>
    <w:tr w:rsidR="00B461A6" w:rsidTr="00CD1012">
      <w:tc>
        <w:tcPr>
          <w:tcW w:w="567" w:type="dxa"/>
          <w:shd w:val="clear" w:color="auto" w:fill="00B0F0"/>
          <w:vAlign w:val="center"/>
        </w:tcPr>
        <w:p w:rsidR="00B461A6" w:rsidRPr="00BF5A57" w:rsidRDefault="00B461A6" w:rsidP="003F7A8F">
          <w:pPr>
            <w:pStyle w:val="Pieddepage"/>
            <w:tabs>
              <w:tab w:val="clear" w:pos="4536"/>
              <w:tab w:val="clear" w:pos="9072"/>
            </w:tabs>
            <w:jc w:val="center"/>
            <w:rPr>
              <w:rFonts w:ascii="Phenomena" w:hAnsi="Phenomena"/>
              <w:szCs w:val="22"/>
            </w:rPr>
          </w:pPr>
        </w:p>
      </w:tc>
      <w:tc>
        <w:tcPr>
          <w:tcW w:w="2127" w:type="dxa"/>
          <w:shd w:val="clear" w:color="auto" w:fill="0070C0"/>
          <w:vAlign w:val="center"/>
        </w:tcPr>
        <w:p w:rsidR="00B461A6" w:rsidRPr="00BA164E" w:rsidRDefault="00B461A6" w:rsidP="003F7A8F">
          <w:pPr>
            <w:pStyle w:val="Pieddepage"/>
            <w:tabs>
              <w:tab w:val="clear" w:pos="4536"/>
              <w:tab w:val="clear" w:pos="9072"/>
            </w:tabs>
            <w:jc w:val="center"/>
            <w:rPr>
              <w:rFonts w:ascii="Phenomena" w:hAnsi="Phenomena"/>
              <w:sz w:val="18"/>
              <w:szCs w:val="18"/>
            </w:rPr>
          </w:pPr>
          <w:r w:rsidRPr="00BA164E">
            <w:rPr>
              <w:rFonts w:ascii="Phenomena" w:hAnsi="Phenomena"/>
              <w:color w:val="FFFFFF"/>
              <w:sz w:val="18"/>
              <w:szCs w:val="18"/>
            </w:rPr>
            <w:t>www.chu-rouen.fr</w:t>
          </w:r>
        </w:p>
      </w:tc>
      <w:tc>
        <w:tcPr>
          <w:tcW w:w="9214" w:type="dxa"/>
          <w:shd w:val="clear" w:color="auto" w:fill="00B0F0"/>
          <w:vAlign w:val="center"/>
        </w:tcPr>
        <w:p w:rsidR="00B461A6" w:rsidRPr="00BF5A57" w:rsidRDefault="00B461A6" w:rsidP="003F7A8F">
          <w:pPr>
            <w:pStyle w:val="Pieddepage"/>
            <w:tabs>
              <w:tab w:val="clear" w:pos="4536"/>
              <w:tab w:val="clear" w:pos="9072"/>
            </w:tabs>
            <w:jc w:val="center"/>
            <w:rPr>
              <w:rFonts w:ascii="Phenomena" w:hAnsi="Phenomena"/>
            </w:rPr>
          </w:pPr>
        </w:p>
      </w:tc>
    </w:tr>
  </w:tbl>
  <w:p w:rsidR="00B461A6" w:rsidRPr="001A6B6D" w:rsidRDefault="00B461A6" w:rsidP="001A6B6D">
    <w:pPr>
      <w:pStyle w:val="Pieddepage"/>
      <w:tabs>
        <w:tab w:val="clear" w:pos="4536"/>
        <w:tab w:val="clear" w:pos="9072"/>
      </w:tabs>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25A0" w:rsidRDefault="000B25A0" w:rsidP="00F27DC8">
      <w:r>
        <w:separator/>
      </w:r>
    </w:p>
  </w:footnote>
  <w:footnote w:type="continuationSeparator" w:id="0">
    <w:p w:rsidR="000B25A0" w:rsidRDefault="000B25A0" w:rsidP="00F27D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61A6" w:rsidRDefault="00F57A47">
    <w:pPr>
      <w:pStyle w:val="En-tte"/>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2049" type="#_x0000_t75" style="position:absolute;left:0;text-align:left;margin-left:-5.75pt;margin-top:-9.6pt;width:129.8pt;height:67.2pt;z-index:-251658752;visibility:visible" wrapcoords="-125 0 -125 21360 21600 21360 21600 0 -125 0">
          <v:imagedata r:id="rId1" o:title=""/>
          <w10:wrap type="through"/>
        </v:shape>
      </w:pict>
    </w:r>
  </w:p>
  <w:p w:rsidR="00B461A6" w:rsidRPr="00B97242" w:rsidRDefault="00B461A6" w:rsidP="00C1308A">
    <w:pPr>
      <w:pStyle w:val="En-tte"/>
      <w:tabs>
        <w:tab w:val="clear" w:pos="4536"/>
        <w:tab w:val="clear" w:pos="9072"/>
      </w:tabs>
      <w:ind w:firstLine="5812"/>
      <w:rPr>
        <w:rFonts w:ascii="Calibri" w:hAnsi="Calibri" w:cs="Arial"/>
        <w:sz w:val="20"/>
        <w:lang w:val="en-GB"/>
      </w:rPr>
    </w:pPr>
  </w:p>
  <w:p w:rsidR="00B461A6" w:rsidRDefault="00B461A6">
    <w:pPr>
      <w:rPr>
        <w:lang w:val="en-GB"/>
      </w:rPr>
    </w:pPr>
  </w:p>
  <w:p w:rsidR="00B461A6" w:rsidRPr="00B97242" w:rsidRDefault="00B461A6">
    <w:pPr>
      <w:rPr>
        <w:lang w:val="en-GB"/>
      </w:rPr>
    </w:pPr>
  </w:p>
  <w:p w:rsidR="00B461A6" w:rsidRPr="00B97242" w:rsidRDefault="00B461A6">
    <w:pPr>
      <w:rPr>
        <w:lang w:val="en-GB"/>
      </w:rPr>
    </w:pPr>
  </w:p>
  <w:p w:rsidR="00B461A6" w:rsidRDefault="00B461A6"/>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00B99"/>
    <w:multiLevelType w:val="hybridMultilevel"/>
    <w:tmpl w:val="4852F7CA"/>
    <w:lvl w:ilvl="0" w:tplc="99B2E400">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B910F6"/>
    <w:multiLevelType w:val="hybridMultilevel"/>
    <w:tmpl w:val="F46EA64E"/>
    <w:lvl w:ilvl="0" w:tplc="6E8C8E64">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0D0040"/>
    <w:multiLevelType w:val="hybridMultilevel"/>
    <w:tmpl w:val="2A4290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DC1083"/>
    <w:multiLevelType w:val="hybridMultilevel"/>
    <w:tmpl w:val="D90C4678"/>
    <w:lvl w:ilvl="0" w:tplc="80DAB922">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814C02"/>
    <w:multiLevelType w:val="hybridMultilevel"/>
    <w:tmpl w:val="4970C3FC"/>
    <w:lvl w:ilvl="0" w:tplc="040C000F">
      <w:start w:val="1"/>
      <w:numFmt w:val="decimal"/>
      <w:lvlText w:val="%1."/>
      <w:lvlJc w:val="left"/>
      <w:pPr>
        <w:ind w:left="720" w:hanging="360"/>
      </w:pPr>
      <w:rPr>
        <w:rFonts w:cs="Times New Roman"/>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5" w15:restartNumberingAfterBreak="0">
    <w:nsid w:val="21EC00C0"/>
    <w:multiLevelType w:val="hybridMultilevel"/>
    <w:tmpl w:val="6BCE4274"/>
    <w:lvl w:ilvl="0" w:tplc="A4F26C6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37875CF"/>
    <w:multiLevelType w:val="hybridMultilevel"/>
    <w:tmpl w:val="AD38E5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BDD6C4F"/>
    <w:multiLevelType w:val="hybridMultilevel"/>
    <w:tmpl w:val="D278F58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D94AD1"/>
    <w:multiLevelType w:val="hybridMultilevel"/>
    <w:tmpl w:val="890AC4B6"/>
    <w:lvl w:ilvl="0" w:tplc="E640B7CC">
      <w:start w:val="1"/>
      <w:numFmt w:val="decimal"/>
      <w:lvlText w:val="%1)"/>
      <w:lvlJc w:val="left"/>
      <w:pPr>
        <w:ind w:left="720" w:hanging="360"/>
      </w:pPr>
      <w:rPr>
        <w:rFonts w:cs="Times New Roman" w:hint="default"/>
        <w:b/>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9" w15:restartNumberingAfterBreak="0">
    <w:nsid w:val="3DF17F06"/>
    <w:multiLevelType w:val="hybridMultilevel"/>
    <w:tmpl w:val="CF766502"/>
    <w:lvl w:ilvl="0" w:tplc="9632624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B9F4BE2"/>
    <w:multiLevelType w:val="hybridMultilevel"/>
    <w:tmpl w:val="3C748CDA"/>
    <w:lvl w:ilvl="0" w:tplc="6204AEFA">
      <w:numFmt w:val="bullet"/>
      <w:lvlText w:val="-"/>
      <w:lvlJc w:val="left"/>
      <w:pPr>
        <w:ind w:left="720" w:hanging="360"/>
      </w:pPr>
      <w:rPr>
        <w:rFonts w:ascii="Calibri" w:eastAsia="Times New Roman" w:hAnsi="Calibr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BEA2724"/>
    <w:multiLevelType w:val="hybridMultilevel"/>
    <w:tmpl w:val="A540F246"/>
    <w:lvl w:ilvl="0" w:tplc="9632624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0E82C53"/>
    <w:multiLevelType w:val="hybridMultilevel"/>
    <w:tmpl w:val="3446CCD4"/>
    <w:lvl w:ilvl="0" w:tplc="0408F41A">
      <w:start w:val="11"/>
      <w:numFmt w:val="bullet"/>
      <w:lvlText w:val="-"/>
      <w:lvlJc w:val="left"/>
      <w:pPr>
        <w:ind w:left="720" w:hanging="360"/>
      </w:pPr>
      <w:rPr>
        <w:rFonts w:ascii="Calibri" w:eastAsia="Times New Roman" w:hAnsi="Calibri" w:hint="default"/>
        <w:b w:val="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873047D"/>
    <w:multiLevelType w:val="hybridMultilevel"/>
    <w:tmpl w:val="D20248CC"/>
    <w:lvl w:ilvl="0" w:tplc="9632624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A703742"/>
    <w:multiLevelType w:val="hybridMultilevel"/>
    <w:tmpl w:val="765AEA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D40E62"/>
    <w:multiLevelType w:val="hybridMultilevel"/>
    <w:tmpl w:val="F29AADD0"/>
    <w:lvl w:ilvl="0" w:tplc="9632624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2"/>
  </w:num>
  <w:num w:numId="4">
    <w:abstractNumId w:val="7"/>
  </w:num>
  <w:num w:numId="5">
    <w:abstractNumId w:val="4"/>
  </w:num>
  <w:num w:numId="6">
    <w:abstractNumId w:val="14"/>
  </w:num>
  <w:num w:numId="7">
    <w:abstractNumId w:val="6"/>
  </w:num>
  <w:num w:numId="8">
    <w:abstractNumId w:val="11"/>
  </w:num>
  <w:num w:numId="9">
    <w:abstractNumId w:val="1"/>
  </w:num>
  <w:num w:numId="10">
    <w:abstractNumId w:val="8"/>
  </w:num>
  <w:num w:numId="11">
    <w:abstractNumId w:val="9"/>
  </w:num>
  <w:num w:numId="12">
    <w:abstractNumId w:val="3"/>
  </w:num>
  <w:num w:numId="13">
    <w:abstractNumId w:val="15"/>
  </w:num>
  <w:num w:numId="14">
    <w:abstractNumId w:val="13"/>
  </w:num>
  <w:num w:numId="15">
    <w:abstractNumId w:val="0"/>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954C4"/>
    <w:rsid w:val="000010E9"/>
    <w:rsid w:val="00012F36"/>
    <w:rsid w:val="00013902"/>
    <w:rsid w:val="0001576A"/>
    <w:rsid w:val="00021D3F"/>
    <w:rsid w:val="00021DF2"/>
    <w:rsid w:val="00022EE4"/>
    <w:rsid w:val="00025549"/>
    <w:rsid w:val="00025B99"/>
    <w:rsid w:val="00026688"/>
    <w:rsid w:val="00046CA1"/>
    <w:rsid w:val="00046CC8"/>
    <w:rsid w:val="00047346"/>
    <w:rsid w:val="0005420F"/>
    <w:rsid w:val="00073CC2"/>
    <w:rsid w:val="00077D9B"/>
    <w:rsid w:val="00080832"/>
    <w:rsid w:val="00080C9F"/>
    <w:rsid w:val="00086AAB"/>
    <w:rsid w:val="0009356B"/>
    <w:rsid w:val="000952F5"/>
    <w:rsid w:val="000954C3"/>
    <w:rsid w:val="00095F59"/>
    <w:rsid w:val="000A291F"/>
    <w:rsid w:val="000A747B"/>
    <w:rsid w:val="000B25A0"/>
    <w:rsid w:val="000B2805"/>
    <w:rsid w:val="000C2761"/>
    <w:rsid w:val="000C2C4B"/>
    <w:rsid w:val="000C4629"/>
    <w:rsid w:val="000C59DA"/>
    <w:rsid w:val="000D538B"/>
    <w:rsid w:val="000D5AD0"/>
    <w:rsid w:val="000D70BC"/>
    <w:rsid w:val="000E00AD"/>
    <w:rsid w:val="000E42E4"/>
    <w:rsid w:val="000E583E"/>
    <w:rsid w:val="000E7952"/>
    <w:rsid w:val="000F0B8A"/>
    <w:rsid w:val="000F2480"/>
    <w:rsid w:val="000F3DD0"/>
    <w:rsid w:val="000F471F"/>
    <w:rsid w:val="000F4BF1"/>
    <w:rsid w:val="00100F5B"/>
    <w:rsid w:val="001030EE"/>
    <w:rsid w:val="00107EE9"/>
    <w:rsid w:val="00111856"/>
    <w:rsid w:val="00112D06"/>
    <w:rsid w:val="00113DE1"/>
    <w:rsid w:val="0011536D"/>
    <w:rsid w:val="00121AC4"/>
    <w:rsid w:val="001249DD"/>
    <w:rsid w:val="001260B7"/>
    <w:rsid w:val="0012619D"/>
    <w:rsid w:val="00132B4D"/>
    <w:rsid w:val="0015058D"/>
    <w:rsid w:val="0015149C"/>
    <w:rsid w:val="001533A9"/>
    <w:rsid w:val="00154F5D"/>
    <w:rsid w:val="00157C53"/>
    <w:rsid w:val="00160CDA"/>
    <w:rsid w:val="001653DE"/>
    <w:rsid w:val="00166A16"/>
    <w:rsid w:val="00166FF1"/>
    <w:rsid w:val="001723DF"/>
    <w:rsid w:val="00182413"/>
    <w:rsid w:val="00182754"/>
    <w:rsid w:val="001830A7"/>
    <w:rsid w:val="001860AA"/>
    <w:rsid w:val="0019598A"/>
    <w:rsid w:val="001A6B6D"/>
    <w:rsid w:val="001A789C"/>
    <w:rsid w:val="001B09F5"/>
    <w:rsid w:val="001B729A"/>
    <w:rsid w:val="001C0531"/>
    <w:rsid w:val="001C7517"/>
    <w:rsid w:val="001D14EB"/>
    <w:rsid w:val="001D448E"/>
    <w:rsid w:val="001E6958"/>
    <w:rsid w:val="001F066B"/>
    <w:rsid w:val="00205294"/>
    <w:rsid w:val="00210169"/>
    <w:rsid w:val="002105CD"/>
    <w:rsid w:val="002118E4"/>
    <w:rsid w:val="002158C9"/>
    <w:rsid w:val="00223330"/>
    <w:rsid w:val="002318AD"/>
    <w:rsid w:val="0023566B"/>
    <w:rsid w:val="00237F4E"/>
    <w:rsid w:val="0024394F"/>
    <w:rsid w:val="00261AD2"/>
    <w:rsid w:val="00263EF4"/>
    <w:rsid w:val="00264922"/>
    <w:rsid w:val="002722F4"/>
    <w:rsid w:val="00275290"/>
    <w:rsid w:val="0027774F"/>
    <w:rsid w:val="002A20AB"/>
    <w:rsid w:val="002A263A"/>
    <w:rsid w:val="002A564A"/>
    <w:rsid w:val="002B2B93"/>
    <w:rsid w:val="002B5A1C"/>
    <w:rsid w:val="002B7B2D"/>
    <w:rsid w:val="002C3BA6"/>
    <w:rsid w:val="002C664D"/>
    <w:rsid w:val="002C7C08"/>
    <w:rsid w:val="0030592B"/>
    <w:rsid w:val="00326A38"/>
    <w:rsid w:val="00327A10"/>
    <w:rsid w:val="00331A76"/>
    <w:rsid w:val="0033691D"/>
    <w:rsid w:val="00342D4B"/>
    <w:rsid w:val="00343F3E"/>
    <w:rsid w:val="00345008"/>
    <w:rsid w:val="00350D03"/>
    <w:rsid w:val="00354672"/>
    <w:rsid w:val="003618B2"/>
    <w:rsid w:val="00375B81"/>
    <w:rsid w:val="0038476B"/>
    <w:rsid w:val="003857C0"/>
    <w:rsid w:val="003857F1"/>
    <w:rsid w:val="00392BE2"/>
    <w:rsid w:val="003A0B3A"/>
    <w:rsid w:val="003A4E75"/>
    <w:rsid w:val="003B578C"/>
    <w:rsid w:val="003B7BE7"/>
    <w:rsid w:val="003C268D"/>
    <w:rsid w:val="003C36CC"/>
    <w:rsid w:val="003C3A1D"/>
    <w:rsid w:val="003D2B95"/>
    <w:rsid w:val="003D4645"/>
    <w:rsid w:val="003D6FA5"/>
    <w:rsid w:val="003E057D"/>
    <w:rsid w:val="003E5DA4"/>
    <w:rsid w:val="003E741B"/>
    <w:rsid w:val="003F360D"/>
    <w:rsid w:val="003F64DB"/>
    <w:rsid w:val="003F7A8F"/>
    <w:rsid w:val="00406293"/>
    <w:rsid w:val="00407792"/>
    <w:rsid w:val="0041383D"/>
    <w:rsid w:val="004156BF"/>
    <w:rsid w:val="004164C9"/>
    <w:rsid w:val="00417309"/>
    <w:rsid w:val="00422B30"/>
    <w:rsid w:val="00425E9B"/>
    <w:rsid w:val="00432247"/>
    <w:rsid w:val="00440408"/>
    <w:rsid w:val="004439F6"/>
    <w:rsid w:val="00446928"/>
    <w:rsid w:val="0046513F"/>
    <w:rsid w:val="004700D2"/>
    <w:rsid w:val="0047272E"/>
    <w:rsid w:val="0048017F"/>
    <w:rsid w:val="00483175"/>
    <w:rsid w:val="00485444"/>
    <w:rsid w:val="00491C50"/>
    <w:rsid w:val="004954C4"/>
    <w:rsid w:val="00496D44"/>
    <w:rsid w:val="004A3B22"/>
    <w:rsid w:val="004A558E"/>
    <w:rsid w:val="004B020D"/>
    <w:rsid w:val="004B4359"/>
    <w:rsid w:val="004B7E29"/>
    <w:rsid w:val="004E0FDE"/>
    <w:rsid w:val="004F1373"/>
    <w:rsid w:val="004F316C"/>
    <w:rsid w:val="004F33D8"/>
    <w:rsid w:val="004F61A2"/>
    <w:rsid w:val="004F7915"/>
    <w:rsid w:val="0050191A"/>
    <w:rsid w:val="005110DA"/>
    <w:rsid w:val="00511A21"/>
    <w:rsid w:val="00512AF2"/>
    <w:rsid w:val="0051363D"/>
    <w:rsid w:val="00513BA3"/>
    <w:rsid w:val="005144C9"/>
    <w:rsid w:val="00520DB3"/>
    <w:rsid w:val="00527FBE"/>
    <w:rsid w:val="00532478"/>
    <w:rsid w:val="00533236"/>
    <w:rsid w:val="00533F49"/>
    <w:rsid w:val="00534227"/>
    <w:rsid w:val="00541681"/>
    <w:rsid w:val="00547097"/>
    <w:rsid w:val="005471B0"/>
    <w:rsid w:val="0055376E"/>
    <w:rsid w:val="00553DDD"/>
    <w:rsid w:val="00556E04"/>
    <w:rsid w:val="00563F3D"/>
    <w:rsid w:val="00564BBE"/>
    <w:rsid w:val="00574224"/>
    <w:rsid w:val="00576236"/>
    <w:rsid w:val="0057745D"/>
    <w:rsid w:val="00582E2B"/>
    <w:rsid w:val="00582F8A"/>
    <w:rsid w:val="0058352A"/>
    <w:rsid w:val="005849C1"/>
    <w:rsid w:val="00586607"/>
    <w:rsid w:val="00587039"/>
    <w:rsid w:val="00591314"/>
    <w:rsid w:val="005958C4"/>
    <w:rsid w:val="005B2AE4"/>
    <w:rsid w:val="005B43F8"/>
    <w:rsid w:val="005C380E"/>
    <w:rsid w:val="005D5FE7"/>
    <w:rsid w:val="005E3332"/>
    <w:rsid w:val="005F6848"/>
    <w:rsid w:val="006042D2"/>
    <w:rsid w:val="00605F58"/>
    <w:rsid w:val="00606409"/>
    <w:rsid w:val="00607065"/>
    <w:rsid w:val="00611964"/>
    <w:rsid w:val="00614CA3"/>
    <w:rsid w:val="00614D83"/>
    <w:rsid w:val="00627136"/>
    <w:rsid w:val="0064139B"/>
    <w:rsid w:val="00641677"/>
    <w:rsid w:val="00642E9C"/>
    <w:rsid w:val="00651175"/>
    <w:rsid w:val="0065243A"/>
    <w:rsid w:val="00652D9B"/>
    <w:rsid w:val="00654C43"/>
    <w:rsid w:val="00657173"/>
    <w:rsid w:val="00664620"/>
    <w:rsid w:val="0066651B"/>
    <w:rsid w:val="006672E4"/>
    <w:rsid w:val="00670DFA"/>
    <w:rsid w:val="006839AA"/>
    <w:rsid w:val="00685B3E"/>
    <w:rsid w:val="006C1E83"/>
    <w:rsid w:val="006C5CD4"/>
    <w:rsid w:val="006D25B6"/>
    <w:rsid w:val="006E1EDF"/>
    <w:rsid w:val="006E2F7A"/>
    <w:rsid w:val="006E45E6"/>
    <w:rsid w:val="006E4EFC"/>
    <w:rsid w:val="006E7A18"/>
    <w:rsid w:val="006F08F5"/>
    <w:rsid w:val="006F65EF"/>
    <w:rsid w:val="006F6A77"/>
    <w:rsid w:val="00700C51"/>
    <w:rsid w:val="00703A13"/>
    <w:rsid w:val="00705F78"/>
    <w:rsid w:val="00707ABF"/>
    <w:rsid w:val="0071073E"/>
    <w:rsid w:val="00712A07"/>
    <w:rsid w:val="007177DD"/>
    <w:rsid w:val="00725792"/>
    <w:rsid w:val="007307E9"/>
    <w:rsid w:val="00730D4A"/>
    <w:rsid w:val="007400D4"/>
    <w:rsid w:val="00742E39"/>
    <w:rsid w:val="007504B1"/>
    <w:rsid w:val="00751D1C"/>
    <w:rsid w:val="0076436D"/>
    <w:rsid w:val="007666BB"/>
    <w:rsid w:val="00773242"/>
    <w:rsid w:val="0077414E"/>
    <w:rsid w:val="007745AE"/>
    <w:rsid w:val="00781DF4"/>
    <w:rsid w:val="00784380"/>
    <w:rsid w:val="00787282"/>
    <w:rsid w:val="007A05E4"/>
    <w:rsid w:val="007A3302"/>
    <w:rsid w:val="007A36DA"/>
    <w:rsid w:val="007B519C"/>
    <w:rsid w:val="007B6350"/>
    <w:rsid w:val="007B7E64"/>
    <w:rsid w:val="007C004E"/>
    <w:rsid w:val="007D4FF8"/>
    <w:rsid w:val="007D63AF"/>
    <w:rsid w:val="007E0E5B"/>
    <w:rsid w:val="007E21C3"/>
    <w:rsid w:val="007E21C6"/>
    <w:rsid w:val="007E3526"/>
    <w:rsid w:val="007E5A03"/>
    <w:rsid w:val="007F3CC1"/>
    <w:rsid w:val="007F4FF2"/>
    <w:rsid w:val="007F5BE3"/>
    <w:rsid w:val="007F5FF4"/>
    <w:rsid w:val="007F6551"/>
    <w:rsid w:val="008055C1"/>
    <w:rsid w:val="00811CB8"/>
    <w:rsid w:val="0082273D"/>
    <w:rsid w:val="00831D43"/>
    <w:rsid w:val="00840515"/>
    <w:rsid w:val="0084069C"/>
    <w:rsid w:val="008472BD"/>
    <w:rsid w:val="00847F89"/>
    <w:rsid w:val="00860789"/>
    <w:rsid w:val="00861820"/>
    <w:rsid w:val="008654D3"/>
    <w:rsid w:val="008745E4"/>
    <w:rsid w:val="0088067C"/>
    <w:rsid w:val="00887636"/>
    <w:rsid w:val="00891110"/>
    <w:rsid w:val="008A0371"/>
    <w:rsid w:val="008A35CD"/>
    <w:rsid w:val="008B173F"/>
    <w:rsid w:val="008B1E63"/>
    <w:rsid w:val="008B331E"/>
    <w:rsid w:val="008B6095"/>
    <w:rsid w:val="008B72FD"/>
    <w:rsid w:val="008C2EE5"/>
    <w:rsid w:val="008C484B"/>
    <w:rsid w:val="008C61C5"/>
    <w:rsid w:val="008D2DCB"/>
    <w:rsid w:val="008D6AAE"/>
    <w:rsid w:val="008D75D1"/>
    <w:rsid w:val="008D7FF0"/>
    <w:rsid w:val="008E6DF6"/>
    <w:rsid w:val="008F1941"/>
    <w:rsid w:val="008F3633"/>
    <w:rsid w:val="008F42C1"/>
    <w:rsid w:val="008F4F04"/>
    <w:rsid w:val="0090106B"/>
    <w:rsid w:val="00905F35"/>
    <w:rsid w:val="0091356E"/>
    <w:rsid w:val="009149D6"/>
    <w:rsid w:val="00920D23"/>
    <w:rsid w:val="009210E4"/>
    <w:rsid w:val="009245DD"/>
    <w:rsid w:val="009275AB"/>
    <w:rsid w:val="00933616"/>
    <w:rsid w:val="00944D62"/>
    <w:rsid w:val="00946004"/>
    <w:rsid w:val="0097146D"/>
    <w:rsid w:val="00972585"/>
    <w:rsid w:val="00973AA2"/>
    <w:rsid w:val="00976534"/>
    <w:rsid w:val="00986591"/>
    <w:rsid w:val="00990C56"/>
    <w:rsid w:val="009923D2"/>
    <w:rsid w:val="00993DA8"/>
    <w:rsid w:val="009957E7"/>
    <w:rsid w:val="00996B74"/>
    <w:rsid w:val="009A15B5"/>
    <w:rsid w:val="009A3EA2"/>
    <w:rsid w:val="009A4096"/>
    <w:rsid w:val="009A6E31"/>
    <w:rsid w:val="009A6F96"/>
    <w:rsid w:val="009B35EC"/>
    <w:rsid w:val="009C08FB"/>
    <w:rsid w:val="009C4CE6"/>
    <w:rsid w:val="009C5773"/>
    <w:rsid w:val="009C68CD"/>
    <w:rsid w:val="009D194B"/>
    <w:rsid w:val="009D6F30"/>
    <w:rsid w:val="009D7FDC"/>
    <w:rsid w:val="009F0DD4"/>
    <w:rsid w:val="00A05733"/>
    <w:rsid w:val="00A0799A"/>
    <w:rsid w:val="00A16366"/>
    <w:rsid w:val="00A20BFF"/>
    <w:rsid w:val="00A20F91"/>
    <w:rsid w:val="00A23ABA"/>
    <w:rsid w:val="00A25AC5"/>
    <w:rsid w:val="00A27957"/>
    <w:rsid w:val="00A3023D"/>
    <w:rsid w:val="00A31043"/>
    <w:rsid w:val="00A313C2"/>
    <w:rsid w:val="00A35CDA"/>
    <w:rsid w:val="00A35F50"/>
    <w:rsid w:val="00A42538"/>
    <w:rsid w:val="00A43779"/>
    <w:rsid w:val="00A43829"/>
    <w:rsid w:val="00A43EEB"/>
    <w:rsid w:val="00A60D2A"/>
    <w:rsid w:val="00A665FF"/>
    <w:rsid w:val="00A67329"/>
    <w:rsid w:val="00A67A11"/>
    <w:rsid w:val="00A76539"/>
    <w:rsid w:val="00A87A59"/>
    <w:rsid w:val="00A9141D"/>
    <w:rsid w:val="00A929F9"/>
    <w:rsid w:val="00A95A8A"/>
    <w:rsid w:val="00A97D91"/>
    <w:rsid w:val="00AA025C"/>
    <w:rsid w:val="00AA19B6"/>
    <w:rsid w:val="00AB041E"/>
    <w:rsid w:val="00AB38AE"/>
    <w:rsid w:val="00AB4632"/>
    <w:rsid w:val="00AB628B"/>
    <w:rsid w:val="00AC6B48"/>
    <w:rsid w:val="00AD32D9"/>
    <w:rsid w:val="00AD36EE"/>
    <w:rsid w:val="00AD7F59"/>
    <w:rsid w:val="00AE1203"/>
    <w:rsid w:val="00AE5426"/>
    <w:rsid w:val="00AE6BC2"/>
    <w:rsid w:val="00AF1985"/>
    <w:rsid w:val="00AF217F"/>
    <w:rsid w:val="00AF3588"/>
    <w:rsid w:val="00AF4C5E"/>
    <w:rsid w:val="00B0312A"/>
    <w:rsid w:val="00B04469"/>
    <w:rsid w:val="00B049CD"/>
    <w:rsid w:val="00B15C1D"/>
    <w:rsid w:val="00B175C8"/>
    <w:rsid w:val="00B26820"/>
    <w:rsid w:val="00B278E7"/>
    <w:rsid w:val="00B40A41"/>
    <w:rsid w:val="00B461A6"/>
    <w:rsid w:val="00B467FD"/>
    <w:rsid w:val="00B509B8"/>
    <w:rsid w:val="00B54452"/>
    <w:rsid w:val="00B62E46"/>
    <w:rsid w:val="00B72CBF"/>
    <w:rsid w:val="00B77EAF"/>
    <w:rsid w:val="00B852B0"/>
    <w:rsid w:val="00B9209A"/>
    <w:rsid w:val="00B967C1"/>
    <w:rsid w:val="00B97242"/>
    <w:rsid w:val="00BA164E"/>
    <w:rsid w:val="00BA181F"/>
    <w:rsid w:val="00BA1FDB"/>
    <w:rsid w:val="00BA2DA9"/>
    <w:rsid w:val="00BA3AAE"/>
    <w:rsid w:val="00BB561B"/>
    <w:rsid w:val="00BC0A3F"/>
    <w:rsid w:val="00BC44F5"/>
    <w:rsid w:val="00BC5C33"/>
    <w:rsid w:val="00BD0460"/>
    <w:rsid w:val="00BD44A9"/>
    <w:rsid w:val="00BE041E"/>
    <w:rsid w:val="00BE0ED4"/>
    <w:rsid w:val="00BE13A0"/>
    <w:rsid w:val="00BE4085"/>
    <w:rsid w:val="00BE58E0"/>
    <w:rsid w:val="00BF4156"/>
    <w:rsid w:val="00BF46DC"/>
    <w:rsid w:val="00BF5A57"/>
    <w:rsid w:val="00C03DB5"/>
    <w:rsid w:val="00C1308A"/>
    <w:rsid w:val="00C1579D"/>
    <w:rsid w:val="00C16E79"/>
    <w:rsid w:val="00C170C8"/>
    <w:rsid w:val="00C24E01"/>
    <w:rsid w:val="00C34951"/>
    <w:rsid w:val="00C34DCE"/>
    <w:rsid w:val="00C42C1B"/>
    <w:rsid w:val="00C46D7A"/>
    <w:rsid w:val="00C476CA"/>
    <w:rsid w:val="00C716CB"/>
    <w:rsid w:val="00C779A6"/>
    <w:rsid w:val="00C80141"/>
    <w:rsid w:val="00C812C0"/>
    <w:rsid w:val="00C843E4"/>
    <w:rsid w:val="00C84BE7"/>
    <w:rsid w:val="00C85852"/>
    <w:rsid w:val="00C85E7C"/>
    <w:rsid w:val="00C93DCE"/>
    <w:rsid w:val="00C97321"/>
    <w:rsid w:val="00CA092A"/>
    <w:rsid w:val="00CA0B83"/>
    <w:rsid w:val="00CA2D7F"/>
    <w:rsid w:val="00CA35BD"/>
    <w:rsid w:val="00CA4A96"/>
    <w:rsid w:val="00CA6B92"/>
    <w:rsid w:val="00CB0958"/>
    <w:rsid w:val="00CB3301"/>
    <w:rsid w:val="00CB37BF"/>
    <w:rsid w:val="00CB4E48"/>
    <w:rsid w:val="00CC15EC"/>
    <w:rsid w:val="00CC49F0"/>
    <w:rsid w:val="00CD1012"/>
    <w:rsid w:val="00CD7262"/>
    <w:rsid w:val="00CE16EA"/>
    <w:rsid w:val="00CE69E5"/>
    <w:rsid w:val="00CF110B"/>
    <w:rsid w:val="00CF55F5"/>
    <w:rsid w:val="00CF61D1"/>
    <w:rsid w:val="00CF744C"/>
    <w:rsid w:val="00D12736"/>
    <w:rsid w:val="00D12B2C"/>
    <w:rsid w:val="00D1315F"/>
    <w:rsid w:val="00D1366E"/>
    <w:rsid w:val="00D13FE2"/>
    <w:rsid w:val="00D152B1"/>
    <w:rsid w:val="00D20BA1"/>
    <w:rsid w:val="00D20D72"/>
    <w:rsid w:val="00D26DEE"/>
    <w:rsid w:val="00D3566C"/>
    <w:rsid w:val="00D363FC"/>
    <w:rsid w:val="00D37489"/>
    <w:rsid w:val="00D50998"/>
    <w:rsid w:val="00D517D0"/>
    <w:rsid w:val="00D51AF0"/>
    <w:rsid w:val="00D55EC8"/>
    <w:rsid w:val="00D56319"/>
    <w:rsid w:val="00D622C8"/>
    <w:rsid w:val="00D6352D"/>
    <w:rsid w:val="00D64945"/>
    <w:rsid w:val="00D67034"/>
    <w:rsid w:val="00D67BB7"/>
    <w:rsid w:val="00D76863"/>
    <w:rsid w:val="00D84053"/>
    <w:rsid w:val="00D869C2"/>
    <w:rsid w:val="00DA535D"/>
    <w:rsid w:val="00DA791A"/>
    <w:rsid w:val="00DB42A1"/>
    <w:rsid w:val="00DB7C13"/>
    <w:rsid w:val="00DC137D"/>
    <w:rsid w:val="00DD6576"/>
    <w:rsid w:val="00DD74D2"/>
    <w:rsid w:val="00DE2103"/>
    <w:rsid w:val="00DE475F"/>
    <w:rsid w:val="00DE4C0D"/>
    <w:rsid w:val="00DE6715"/>
    <w:rsid w:val="00DF3566"/>
    <w:rsid w:val="00DF7C58"/>
    <w:rsid w:val="00E0472F"/>
    <w:rsid w:val="00E06C8F"/>
    <w:rsid w:val="00E122B3"/>
    <w:rsid w:val="00E1255D"/>
    <w:rsid w:val="00E15604"/>
    <w:rsid w:val="00E2041C"/>
    <w:rsid w:val="00E20F2F"/>
    <w:rsid w:val="00E21358"/>
    <w:rsid w:val="00E22096"/>
    <w:rsid w:val="00E25A30"/>
    <w:rsid w:val="00E31868"/>
    <w:rsid w:val="00E37DD8"/>
    <w:rsid w:val="00E43ACA"/>
    <w:rsid w:val="00E452D2"/>
    <w:rsid w:val="00E46ABF"/>
    <w:rsid w:val="00E5247A"/>
    <w:rsid w:val="00E67E6C"/>
    <w:rsid w:val="00E73244"/>
    <w:rsid w:val="00E762E6"/>
    <w:rsid w:val="00E861FF"/>
    <w:rsid w:val="00E908D9"/>
    <w:rsid w:val="00E95EC7"/>
    <w:rsid w:val="00EA15A7"/>
    <w:rsid w:val="00EA288A"/>
    <w:rsid w:val="00EA3CA9"/>
    <w:rsid w:val="00EA40FA"/>
    <w:rsid w:val="00EA51D0"/>
    <w:rsid w:val="00EA705A"/>
    <w:rsid w:val="00EB0ECC"/>
    <w:rsid w:val="00EB3D76"/>
    <w:rsid w:val="00EB5426"/>
    <w:rsid w:val="00EC1735"/>
    <w:rsid w:val="00EC68FA"/>
    <w:rsid w:val="00ED43B7"/>
    <w:rsid w:val="00ED6DEB"/>
    <w:rsid w:val="00ED7794"/>
    <w:rsid w:val="00EE60F2"/>
    <w:rsid w:val="00EF1F48"/>
    <w:rsid w:val="00EF66F9"/>
    <w:rsid w:val="00F00434"/>
    <w:rsid w:val="00F0120D"/>
    <w:rsid w:val="00F02839"/>
    <w:rsid w:val="00F03EB5"/>
    <w:rsid w:val="00F064CD"/>
    <w:rsid w:val="00F070D3"/>
    <w:rsid w:val="00F12BCD"/>
    <w:rsid w:val="00F1335E"/>
    <w:rsid w:val="00F20AFF"/>
    <w:rsid w:val="00F22C95"/>
    <w:rsid w:val="00F27DC8"/>
    <w:rsid w:val="00F3114E"/>
    <w:rsid w:val="00F32334"/>
    <w:rsid w:val="00F331F7"/>
    <w:rsid w:val="00F42542"/>
    <w:rsid w:val="00F510A6"/>
    <w:rsid w:val="00F517AB"/>
    <w:rsid w:val="00F54E6A"/>
    <w:rsid w:val="00F564DB"/>
    <w:rsid w:val="00F57A47"/>
    <w:rsid w:val="00F60E56"/>
    <w:rsid w:val="00F62E78"/>
    <w:rsid w:val="00F67B6A"/>
    <w:rsid w:val="00F81D36"/>
    <w:rsid w:val="00F83E67"/>
    <w:rsid w:val="00F9076E"/>
    <w:rsid w:val="00FA0501"/>
    <w:rsid w:val="00FB430D"/>
    <w:rsid w:val="00FC192F"/>
    <w:rsid w:val="00FC5A20"/>
    <w:rsid w:val="00FD0453"/>
    <w:rsid w:val="00FD674B"/>
    <w:rsid w:val="00FE1A71"/>
    <w:rsid w:val="00FF1562"/>
    <w:rsid w:val="00FF45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051BBE6"/>
  <w14:defaultImageDpi w14:val="0"/>
  <w15:docId w15:val="{46684E03-D4FF-4843-BA03-EFEA66644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eastAsia="Times New Roman" w:hAnsi="New York" w:cs="Times New Roman"/>
        <w:lang w:val="fr-FR" w:eastAsia="fr-F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471F"/>
    <w:pPr>
      <w:jc w:val="both"/>
    </w:pPr>
    <w:rPr>
      <w:rFonts w:ascii="New Century Schlbk" w:hAnsi="New Century Schlbk"/>
      <w:sz w:val="24"/>
      <w:lang w:eastAsia="en-US"/>
    </w:rPr>
  </w:style>
  <w:style w:type="paragraph" w:styleId="Titre1">
    <w:name w:val="heading 1"/>
    <w:basedOn w:val="Normal"/>
    <w:next w:val="Normal"/>
    <w:link w:val="Titre1Car"/>
    <w:uiPriority w:val="99"/>
    <w:qFormat/>
    <w:rsid w:val="000F471F"/>
    <w:pPr>
      <w:keepNext/>
      <w:ind w:right="57"/>
      <w:jc w:val="left"/>
      <w:outlineLvl w:val="0"/>
    </w:pPr>
    <w:rPr>
      <w:rFonts w:ascii="Times New Roman" w:hAnsi="Times New Roman"/>
      <w:b/>
    </w:rPr>
  </w:style>
  <w:style w:type="paragraph" w:styleId="Titre2">
    <w:name w:val="heading 2"/>
    <w:basedOn w:val="Normal"/>
    <w:next w:val="Normal"/>
    <w:link w:val="Titre2Car"/>
    <w:uiPriority w:val="99"/>
    <w:qFormat/>
    <w:rsid w:val="000F471F"/>
    <w:pPr>
      <w:keepNext/>
      <w:pBdr>
        <w:bottom w:val="single" w:sz="6" w:space="0" w:color="auto"/>
      </w:pBdr>
      <w:spacing w:before="120"/>
      <w:jc w:val="center"/>
      <w:outlineLvl w:val="1"/>
    </w:pPr>
    <w:rPr>
      <w:spacing w:val="40"/>
      <w:sz w:val="40"/>
    </w:rPr>
  </w:style>
  <w:style w:type="paragraph" w:styleId="Titre3">
    <w:name w:val="heading 3"/>
    <w:basedOn w:val="Normal"/>
    <w:next w:val="Normal"/>
    <w:link w:val="Titre3Car"/>
    <w:uiPriority w:val="99"/>
    <w:qFormat/>
    <w:rsid w:val="000F471F"/>
    <w:pPr>
      <w:keepNext/>
      <w:outlineLvl w:val="2"/>
    </w:pPr>
    <w:rPr>
      <w:rFonts w:ascii="Arial" w:hAnsi="Arial" w:cs="Arial"/>
      <w:b/>
      <w:sz w:val="20"/>
    </w:rPr>
  </w:style>
  <w:style w:type="paragraph" w:styleId="Titre4">
    <w:name w:val="heading 4"/>
    <w:basedOn w:val="Normal"/>
    <w:next w:val="Normal"/>
    <w:link w:val="Titre4Car"/>
    <w:uiPriority w:val="99"/>
    <w:qFormat/>
    <w:rsid w:val="000F471F"/>
    <w:pPr>
      <w:keepNext/>
      <w:ind w:firstLine="477"/>
      <w:jc w:val="left"/>
      <w:outlineLvl w:val="3"/>
    </w:pPr>
    <w:rPr>
      <w:rFonts w:ascii="Arial" w:hAnsi="Arial" w:cs="Arial"/>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locked/>
    <w:rsid w:val="000F471F"/>
    <w:rPr>
      <w:rFonts w:ascii="Cambria" w:hAnsi="Cambria"/>
      <w:b/>
      <w:kern w:val="32"/>
      <w:sz w:val="32"/>
      <w:lang w:val="x-none" w:eastAsia="en-US"/>
    </w:rPr>
  </w:style>
  <w:style w:type="character" w:customStyle="1" w:styleId="Titre2Car">
    <w:name w:val="Titre 2 Car"/>
    <w:link w:val="Titre2"/>
    <w:uiPriority w:val="99"/>
    <w:locked/>
    <w:rsid w:val="00F564DB"/>
    <w:rPr>
      <w:rFonts w:ascii="New Century Schlbk" w:hAnsi="New Century Schlbk"/>
      <w:spacing w:val="40"/>
      <w:sz w:val="40"/>
    </w:rPr>
  </w:style>
  <w:style w:type="character" w:customStyle="1" w:styleId="Titre3Car">
    <w:name w:val="Titre 3 Car"/>
    <w:link w:val="Titre3"/>
    <w:uiPriority w:val="99"/>
    <w:semiHidden/>
    <w:locked/>
    <w:rsid w:val="000F471F"/>
    <w:rPr>
      <w:rFonts w:ascii="Cambria" w:hAnsi="Cambria"/>
      <w:b/>
      <w:sz w:val="26"/>
      <w:lang w:val="x-none" w:eastAsia="en-US"/>
    </w:rPr>
  </w:style>
  <w:style w:type="character" w:customStyle="1" w:styleId="Titre4Car">
    <w:name w:val="Titre 4 Car"/>
    <w:link w:val="Titre4"/>
    <w:uiPriority w:val="99"/>
    <w:locked/>
    <w:rsid w:val="00F564DB"/>
    <w:rPr>
      <w:rFonts w:ascii="Arial" w:hAnsi="Arial"/>
      <w:b/>
      <w:sz w:val="24"/>
    </w:rPr>
  </w:style>
  <w:style w:type="paragraph" w:styleId="Corpsdetexte">
    <w:name w:val="Body Text"/>
    <w:basedOn w:val="Normal"/>
    <w:link w:val="CorpsdetexteCar"/>
    <w:uiPriority w:val="99"/>
    <w:rsid w:val="000F471F"/>
    <w:pPr>
      <w:ind w:right="57"/>
      <w:jc w:val="left"/>
    </w:pPr>
    <w:rPr>
      <w:rFonts w:ascii="Times New Roman" w:hAnsi="Times New Roman"/>
    </w:rPr>
  </w:style>
  <w:style w:type="character" w:customStyle="1" w:styleId="CorpsdetexteCar">
    <w:name w:val="Corps de texte Car"/>
    <w:link w:val="Corpsdetexte"/>
    <w:uiPriority w:val="99"/>
    <w:semiHidden/>
    <w:locked/>
    <w:rsid w:val="000F471F"/>
    <w:rPr>
      <w:rFonts w:ascii="New Century Schlbk" w:hAnsi="New Century Schlbk"/>
      <w:sz w:val="20"/>
      <w:lang w:val="x-none" w:eastAsia="en-US"/>
    </w:rPr>
  </w:style>
  <w:style w:type="paragraph" w:styleId="Normalcentr">
    <w:name w:val="Block Text"/>
    <w:basedOn w:val="Normal"/>
    <w:uiPriority w:val="99"/>
    <w:rsid w:val="000F471F"/>
    <w:pPr>
      <w:ind w:left="709" w:right="-332" w:hanging="709"/>
      <w:jc w:val="left"/>
    </w:pPr>
  </w:style>
  <w:style w:type="paragraph" w:styleId="Corpsdetexte2">
    <w:name w:val="Body Text 2"/>
    <w:basedOn w:val="Normal"/>
    <w:link w:val="Corpsdetexte2Car"/>
    <w:uiPriority w:val="99"/>
    <w:rsid w:val="000F471F"/>
    <w:pPr>
      <w:spacing w:line="360" w:lineRule="auto"/>
      <w:ind w:right="57"/>
    </w:pPr>
    <w:rPr>
      <w:rFonts w:ascii="Times New Roman" w:hAnsi="Times New Roman"/>
    </w:rPr>
  </w:style>
  <w:style w:type="character" w:customStyle="1" w:styleId="Corpsdetexte2Car">
    <w:name w:val="Corps de texte 2 Car"/>
    <w:link w:val="Corpsdetexte2"/>
    <w:uiPriority w:val="99"/>
    <w:semiHidden/>
    <w:locked/>
    <w:rsid w:val="000F471F"/>
    <w:rPr>
      <w:rFonts w:ascii="New Century Schlbk" w:hAnsi="New Century Schlbk"/>
      <w:sz w:val="20"/>
      <w:lang w:val="x-none" w:eastAsia="en-US"/>
    </w:rPr>
  </w:style>
  <w:style w:type="paragraph" w:styleId="Retraitcorpsdetexte">
    <w:name w:val="Body Text Indent"/>
    <w:basedOn w:val="Normal"/>
    <w:link w:val="RetraitcorpsdetexteCar"/>
    <w:uiPriority w:val="99"/>
    <w:rsid w:val="000F471F"/>
    <w:pPr>
      <w:spacing w:line="360" w:lineRule="auto"/>
      <w:ind w:right="538" w:firstLine="425"/>
    </w:pPr>
    <w:rPr>
      <w:rFonts w:ascii="Times New Roman" w:hAnsi="Times New Roman"/>
    </w:rPr>
  </w:style>
  <w:style w:type="character" w:customStyle="1" w:styleId="RetraitcorpsdetexteCar">
    <w:name w:val="Retrait corps de texte Car"/>
    <w:link w:val="Retraitcorpsdetexte"/>
    <w:uiPriority w:val="99"/>
    <w:locked/>
    <w:rsid w:val="00AB38AE"/>
    <w:rPr>
      <w:rFonts w:ascii="Times New Roman" w:hAnsi="Times New Roman"/>
      <w:sz w:val="24"/>
    </w:rPr>
  </w:style>
  <w:style w:type="character" w:styleId="Lienhypertexte">
    <w:name w:val="Hyperlink"/>
    <w:uiPriority w:val="99"/>
    <w:rsid w:val="000F471F"/>
    <w:rPr>
      <w:rFonts w:cs="Times New Roman"/>
      <w:color w:val="0000FF"/>
      <w:u w:val="single"/>
    </w:rPr>
  </w:style>
  <w:style w:type="table" w:styleId="Grilledutableau">
    <w:name w:val="Table Grid"/>
    <w:basedOn w:val="TableauNormal"/>
    <w:uiPriority w:val="99"/>
    <w:rsid w:val="00BD44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rsid w:val="0066651B"/>
    <w:pPr>
      <w:tabs>
        <w:tab w:val="center" w:pos="4536"/>
        <w:tab w:val="right" w:pos="9072"/>
      </w:tabs>
    </w:pPr>
  </w:style>
  <w:style w:type="character" w:customStyle="1" w:styleId="PieddepageCar">
    <w:name w:val="Pied de page Car"/>
    <w:link w:val="Pieddepage"/>
    <w:uiPriority w:val="99"/>
    <w:locked/>
    <w:rsid w:val="00025549"/>
    <w:rPr>
      <w:rFonts w:ascii="New Century Schlbk" w:hAnsi="New Century Schlbk"/>
      <w:sz w:val="24"/>
    </w:rPr>
  </w:style>
  <w:style w:type="character" w:styleId="Numrodepage">
    <w:name w:val="page number"/>
    <w:uiPriority w:val="99"/>
    <w:rsid w:val="0066651B"/>
    <w:rPr>
      <w:rFonts w:cs="Times New Roman"/>
    </w:rPr>
  </w:style>
  <w:style w:type="paragraph" w:styleId="En-tte">
    <w:name w:val="header"/>
    <w:basedOn w:val="Normal"/>
    <w:link w:val="En-tteCar"/>
    <w:uiPriority w:val="99"/>
    <w:rsid w:val="0066651B"/>
    <w:pPr>
      <w:tabs>
        <w:tab w:val="center" w:pos="4536"/>
        <w:tab w:val="right" w:pos="9072"/>
      </w:tabs>
    </w:pPr>
  </w:style>
  <w:style w:type="character" w:customStyle="1" w:styleId="En-tteCar">
    <w:name w:val="En-tête Car"/>
    <w:link w:val="En-tte"/>
    <w:uiPriority w:val="99"/>
    <w:locked/>
    <w:rsid w:val="00FF1562"/>
    <w:rPr>
      <w:rFonts w:ascii="New Century Schlbk" w:hAnsi="New Century Schlbk"/>
      <w:sz w:val="24"/>
    </w:rPr>
  </w:style>
  <w:style w:type="paragraph" w:customStyle="1" w:styleId="Paragraphedeliste1">
    <w:name w:val="Paragraphe de liste1"/>
    <w:basedOn w:val="Normal"/>
    <w:uiPriority w:val="99"/>
    <w:rsid w:val="00EB0ECC"/>
    <w:pPr>
      <w:ind w:left="720"/>
      <w:jc w:val="center"/>
    </w:pPr>
    <w:rPr>
      <w:rFonts w:ascii="Calibri" w:hAnsi="Calibri"/>
      <w:sz w:val="22"/>
      <w:szCs w:val="22"/>
    </w:rPr>
  </w:style>
  <w:style w:type="paragraph" w:styleId="Textedebulles">
    <w:name w:val="Balloon Text"/>
    <w:basedOn w:val="Normal"/>
    <w:link w:val="TextedebullesCar"/>
    <w:uiPriority w:val="99"/>
    <w:rsid w:val="0077414E"/>
    <w:rPr>
      <w:rFonts w:ascii="Tahoma" w:hAnsi="Tahoma" w:cs="Tahoma"/>
      <w:sz w:val="16"/>
      <w:szCs w:val="16"/>
    </w:rPr>
  </w:style>
  <w:style w:type="character" w:customStyle="1" w:styleId="TextedebullesCar">
    <w:name w:val="Texte de bulles Car"/>
    <w:link w:val="Textedebulles"/>
    <w:uiPriority w:val="99"/>
    <w:locked/>
    <w:rsid w:val="0077414E"/>
    <w:rPr>
      <w:rFonts w:ascii="Tahoma" w:hAnsi="Tahoma"/>
      <w:sz w:val="16"/>
    </w:rPr>
  </w:style>
  <w:style w:type="character" w:styleId="Marquedecommentaire">
    <w:name w:val="annotation reference"/>
    <w:uiPriority w:val="99"/>
    <w:rsid w:val="0023566B"/>
    <w:rPr>
      <w:rFonts w:cs="Times New Roman"/>
      <w:sz w:val="16"/>
    </w:rPr>
  </w:style>
  <w:style w:type="paragraph" w:styleId="Commentaire">
    <w:name w:val="annotation text"/>
    <w:basedOn w:val="Normal"/>
    <w:link w:val="CommentaireCar"/>
    <w:uiPriority w:val="99"/>
    <w:rsid w:val="0023566B"/>
    <w:rPr>
      <w:sz w:val="20"/>
    </w:rPr>
  </w:style>
  <w:style w:type="character" w:customStyle="1" w:styleId="CommentaireCar">
    <w:name w:val="Commentaire Car"/>
    <w:link w:val="Commentaire"/>
    <w:uiPriority w:val="99"/>
    <w:locked/>
    <w:rsid w:val="0023566B"/>
    <w:rPr>
      <w:rFonts w:ascii="New Century Schlbk" w:hAnsi="New Century Schlbk"/>
    </w:rPr>
  </w:style>
  <w:style w:type="paragraph" w:styleId="Objetducommentaire">
    <w:name w:val="annotation subject"/>
    <w:basedOn w:val="Commentaire"/>
    <w:next w:val="Commentaire"/>
    <w:link w:val="ObjetducommentaireCar"/>
    <w:uiPriority w:val="99"/>
    <w:rsid w:val="0023566B"/>
    <w:rPr>
      <w:b/>
      <w:bCs/>
    </w:rPr>
  </w:style>
  <w:style w:type="character" w:customStyle="1" w:styleId="ObjetducommentaireCar">
    <w:name w:val="Objet du commentaire Car"/>
    <w:link w:val="Objetducommentaire"/>
    <w:uiPriority w:val="99"/>
    <w:locked/>
    <w:rsid w:val="0023566B"/>
    <w:rPr>
      <w:rFonts w:ascii="New Century Schlbk" w:hAnsi="New Century Schlbk"/>
      <w:b/>
    </w:rPr>
  </w:style>
  <w:style w:type="character" w:styleId="Textedelespacerserv">
    <w:name w:val="Placeholder Text"/>
    <w:uiPriority w:val="99"/>
    <w:semiHidden/>
    <w:rsid w:val="00685B3E"/>
    <w:rPr>
      <w:color w:val="808080"/>
    </w:rPr>
  </w:style>
  <w:style w:type="paragraph" w:customStyle="1" w:styleId="EXPTitre1">
    <w:name w:val="EXP Titre 1"/>
    <w:basedOn w:val="Normal"/>
    <w:uiPriority w:val="99"/>
    <w:rsid w:val="00DF3566"/>
    <w:pPr>
      <w:jc w:val="center"/>
    </w:pPr>
    <w:rPr>
      <w:rFonts w:ascii="Arial" w:hAnsi="Arial"/>
      <w:b/>
      <w:bCs/>
      <w:sz w:val="36"/>
      <w:u w:val="single"/>
    </w:rPr>
  </w:style>
  <w:style w:type="paragraph" w:customStyle="1" w:styleId="EXPTitre2">
    <w:name w:val="EXP Titre 2"/>
    <w:basedOn w:val="Normalcentr"/>
    <w:uiPriority w:val="99"/>
    <w:rsid w:val="00DF3566"/>
    <w:pPr>
      <w:spacing w:after="120" w:line="360" w:lineRule="auto"/>
      <w:ind w:left="0" w:right="-335" w:firstLine="0"/>
      <w:jc w:val="both"/>
    </w:pPr>
    <w:rPr>
      <w:rFonts w:ascii="Arial" w:hAnsi="Arial" w:cs="Arial"/>
      <w:b/>
      <w:sz w:val="22"/>
      <w:szCs w:val="22"/>
      <w:u w:val="single"/>
    </w:rPr>
  </w:style>
  <w:style w:type="paragraph" w:styleId="TM2">
    <w:name w:val="toc 2"/>
    <w:basedOn w:val="Normal"/>
    <w:next w:val="Normal"/>
    <w:autoRedefine/>
    <w:uiPriority w:val="99"/>
    <w:rsid w:val="00DF3566"/>
    <w:pPr>
      <w:spacing w:after="100"/>
      <w:ind w:left="240"/>
    </w:pPr>
  </w:style>
  <w:style w:type="paragraph" w:styleId="TM3">
    <w:name w:val="toc 3"/>
    <w:basedOn w:val="Normal"/>
    <w:next w:val="Normal"/>
    <w:autoRedefine/>
    <w:uiPriority w:val="99"/>
    <w:rsid w:val="00DF3566"/>
    <w:pPr>
      <w:spacing w:after="100"/>
      <w:ind w:left="480"/>
    </w:pPr>
  </w:style>
  <w:style w:type="paragraph" w:styleId="TM1">
    <w:name w:val="toc 1"/>
    <w:basedOn w:val="Normal"/>
    <w:next w:val="Normal"/>
    <w:autoRedefine/>
    <w:uiPriority w:val="99"/>
    <w:rsid w:val="00DF3566"/>
    <w:pPr>
      <w:spacing w:after="120" w:line="36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9458953">
      <w:marLeft w:val="0"/>
      <w:marRight w:val="0"/>
      <w:marTop w:val="0"/>
      <w:marBottom w:val="0"/>
      <w:divBdr>
        <w:top w:val="none" w:sz="0" w:space="0" w:color="auto"/>
        <w:left w:val="none" w:sz="0" w:space="0" w:color="auto"/>
        <w:bottom w:val="none" w:sz="0" w:space="0" w:color="auto"/>
        <w:right w:val="none" w:sz="0" w:space="0" w:color="auto"/>
      </w:divBdr>
      <w:divsChild>
        <w:div w:id="1229458986">
          <w:marLeft w:val="0"/>
          <w:marRight w:val="0"/>
          <w:marTop w:val="0"/>
          <w:marBottom w:val="0"/>
          <w:divBdr>
            <w:top w:val="none" w:sz="0" w:space="0" w:color="auto"/>
            <w:left w:val="none" w:sz="0" w:space="0" w:color="auto"/>
            <w:bottom w:val="none" w:sz="0" w:space="0" w:color="auto"/>
            <w:right w:val="none" w:sz="0" w:space="0" w:color="auto"/>
          </w:divBdr>
          <w:divsChild>
            <w:div w:id="1229458985">
              <w:marLeft w:val="0"/>
              <w:marRight w:val="0"/>
              <w:marTop w:val="0"/>
              <w:marBottom w:val="0"/>
              <w:divBdr>
                <w:top w:val="none" w:sz="0" w:space="0" w:color="auto"/>
                <w:left w:val="none" w:sz="0" w:space="0" w:color="auto"/>
                <w:bottom w:val="none" w:sz="0" w:space="0" w:color="auto"/>
                <w:right w:val="none" w:sz="0" w:space="0" w:color="auto"/>
              </w:divBdr>
              <w:divsChild>
                <w:div w:id="1229458952">
                  <w:marLeft w:val="0"/>
                  <w:marRight w:val="0"/>
                  <w:marTop w:val="0"/>
                  <w:marBottom w:val="0"/>
                  <w:divBdr>
                    <w:top w:val="none" w:sz="0" w:space="0" w:color="auto"/>
                    <w:left w:val="none" w:sz="0" w:space="0" w:color="auto"/>
                    <w:bottom w:val="none" w:sz="0" w:space="0" w:color="auto"/>
                    <w:right w:val="none" w:sz="0" w:space="0" w:color="auto"/>
                  </w:divBdr>
                  <w:divsChild>
                    <w:div w:id="122945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58958">
      <w:marLeft w:val="0"/>
      <w:marRight w:val="0"/>
      <w:marTop w:val="0"/>
      <w:marBottom w:val="0"/>
      <w:divBdr>
        <w:top w:val="none" w:sz="0" w:space="0" w:color="auto"/>
        <w:left w:val="none" w:sz="0" w:space="0" w:color="auto"/>
        <w:bottom w:val="none" w:sz="0" w:space="0" w:color="auto"/>
        <w:right w:val="none" w:sz="0" w:space="0" w:color="auto"/>
      </w:divBdr>
      <w:divsChild>
        <w:div w:id="1229458972">
          <w:marLeft w:val="0"/>
          <w:marRight w:val="0"/>
          <w:marTop w:val="0"/>
          <w:marBottom w:val="0"/>
          <w:divBdr>
            <w:top w:val="none" w:sz="0" w:space="0" w:color="auto"/>
            <w:left w:val="none" w:sz="0" w:space="0" w:color="auto"/>
            <w:bottom w:val="none" w:sz="0" w:space="0" w:color="auto"/>
            <w:right w:val="none" w:sz="0" w:space="0" w:color="auto"/>
          </w:divBdr>
          <w:divsChild>
            <w:div w:id="1229458963">
              <w:marLeft w:val="0"/>
              <w:marRight w:val="0"/>
              <w:marTop w:val="0"/>
              <w:marBottom w:val="0"/>
              <w:divBdr>
                <w:top w:val="none" w:sz="0" w:space="0" w:color="auto"/>
                <w:left w:val="none" w:sz="0" w:space="0" w:color="auto"/>
                <w:bottom w:val="none" w:sz="0" w:space="0" w:color="auto"/>
                <w:right w:val="none" w:sz="0" w:space="0" w:color="auto"/>
              </w:divBdr>
              <w:divsChild>
                <w:div w:id="122945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58967">
      <w:marLeft w:val="0"/>
      <w:marRight w:val="0"/>
      <w:marTop w:val="0"/>
      <w:marBottom w:val="0"/>
      <w:divBdr>
        <w:top w:val="none" w:sz="0" w:space="0" w:color="auto"/>
        <w:left w:val="none" w:sz="0" w:space="0" w:color="auto"/>
        <w:bottom w:val="none" w:sz="0" w:space="0" w:color="auto"/>
        <w:right w:val="none" w:sz="0" w:space="0" w:color="auto"/>
      </w:divBdr>
    </w:div>
    <w:div w:id="1229458970">
      <w:marLeft w:val="0"/>
      <w:marRight w:val="0"/>
      <w:marTop w:val="0"/>
      <w:marBottom w:val="0"/>
      <w:divBdr>
        <w:top w:val="none" w:sz="0" w:space="0" w:color="auto"/>
        <w:left w:val="none" w:sz="0" w:space="0" w:color="auto"/>
        <w:bottom w:val="none" w:sz="0" w:space="0" w:color="auto"/>
        <w:right w:val="none" w:sz="0" w:space="0" w:color="auto"/>
      </w:divBdr>
    </w:div>
    <w:div w:id="1229458975">
      <w:marLeft w:val="0"/>
      <w:marRight w:val="0"/>
      <w:marTop w:val="0"/>
      <w:marBottom w:val="0"/>
      <w:divBdr>
        <w:top w:val="none" w:sz="0" w:space="0" w:color="auto"/>
        <w:left w:val="none" w:sz="0" w:space="0" w:color="auto"/>
        <w:bottom w:val="none" w:sz="0" w:space="0" w:color="auto"/>
        <w:right w:val="none" w:sz="0" w:space="0" w:color="auto"/>
      </w:divBdr>
      <w:divsChild>
        <w:div w:id="1229458969">
          <w:marLeft w:val="0"/>
          <w:marRight w:val="0"/>
          <w:marTop w:val="100"/>
          <w:marBottom w:val="100"/>
          <w:divBdr>
            <w:top w:val="none" w:sz="0" w:space="0" w:color="auto"/>
            <w:left w:val="none" w:sz="0" w:space="0" w:color="auto"/>
            <w:bottom w:val="none" w:sz="0" w:space="0" w:color="auto"/>
            <w:right w:val="none" w:sz="0" w:space="0" w:color="auto"/>
          </w:divBdr>
          <w:divsChild>
            <w:div w:id="1229458971">
              <w:marLeft w:val="0"/>
              <w:marRight w:val="0"/>
              <w:marTop w:val="0"/>
              <w:marBottom w:val="0"/>
              <w:divBdr>
                <w:top w:val="none" w:sz="0" w:space="0" w:color="auto"/>
                <w:left w:val="none" w:sz="0" w:space="0" w:color="auto"/>
                <w:bottom w:val="none" w:sz="0" w:space="0" w:color="auto"/>
                <w:right w:val="none" w:sz="0" w:space="0" w:color="auto"/>
              </w:divBdr>
              <w:divsChild>
                <w:div w:id="1229458983">
                  <w:marLeft w:val="0"/>
                  <w:marRight w:val="0"/>
                  <w:marTop w:val="225"/>
                  <w:marBottom w:val="0"/>
                  <w:divBdr>
                    <w:top w:val="single" w:sz="6" w:space="0" w:color="990000"/>
                    <w:left w:val="single" w:sz="6" w:space="0" w:color="990000"/>
                    <w:bottom w:val="single" w:sz="6" w:space="0" w:color="990000"/>
                    <w:right w:val="single" w:sz="6" w:space="0" w:color="990000"/>
                  </w:divBdr>
                  <w:divsChild>
                    <w:div w:id="1229458980">
                      <w:marLeft w:val="0"/>
                      <w:marRight w:val="0"/>
                      <w:marTop w:val="0"/>
                      <w:marBottom w:val="0"/>
                      <w:divBdr>
                        <w:top w:val="none" w:sz="0" w:space="0" w:color="auto"/>
                        <w:left w:val="none" w:sz="0" w:space="0" w:color="auto"/>
                        <w:bottom w:val="none" w:sz="0" w:space="0" w:color="auto"/>
                        <w:right w:val="none" w:sz="0" w:space="0" w:color="auto"/>
                      </w:divBdr>
                      <w:divsChild>
                        <w:div w:id="12294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458981">
      <w:marLeft w:val="0"/>
      <w:marRight w:val="0"/>
      <w:marTop w:val="0"/>
      <w:marBottom w:val="0"/>
      <w:divBdr>
        <w:top w:val="none" w:sz="0" w:space="0" w:color="auto"/>
        <w:left w:val="none" w:sz="0" w:space="0" w:color="auto"/>
        <w:bottom w:val="none" w:sz="0" w:space="0" w:color="auto"/>
        <w:right w:val="none" w:sz="0" w:space="0" w:color="auto"/>
      </w:divBdr>
    </w:div>
    <w:div w:id="1229458984">
      <w:marLeft w:val="0"/>
      <w:marRight w:val="0"/>
      <w:marTop w:val="0"/>
      <w:marBottom w:val="0"/>
      <w:divBdr>
        <w:top w:val="none" w:sz="0" w:space="0" w:color="auto"/>
        <w:left w:val="none" w:sz="0" w:space="0" w:color="auto"/>
        <w:bottom w:val="none" w:sz="0" w:space="0" w:color="auto"/>
        <w:right w:val="none" w:sz="0" w:space="0" w:color="auto"/>
      </w:divBdr>
      <w:divsChild>
        <w:div w:id="1229458959">
          <w:marLeft w:val="0"/>
          <w:marRight w:val="0"/>
          <w:marTop w:val="0"/>
          <w:marBottom w:val="0"/>
          <w:divBdr>
            <w:top w:val="none" w:sz="0" w:space="0" w:color="auto"/>
            <w:left w:val="none" w:sz="0" w:space="0" w:color="auto"/>
            <w:bottom w:val="none" w:sz="0" w:space="0" w:color="auto"/>
            <w:right w:val="none" w:sz="0" w:space="0" w:color="auto"/>
          </w:divBdr>
          <w:divsChild>
            <w:div w:id="1229458973">
              <w:marLeft w:val="0"/>
              <w:marRight w:val="0"/>
              <w:marTop w:val="0"/>
              <w:marBottom w:val="0"/>
              <w:divBdr>
                <w:top w:val="none" w:sz="0" w:space="0" w:color="auto"/>
                <w:left w:val="none" w:sz="0" w:space="0" w:color="auto"/>
                <w:bottom w:val="none" w:sz="0" w:space="0" w:color="auto"/>
                <w:right w:val="none" w:sz="0" w:space="0" w:color="auto"/>
              </w:divBdr>
              <w:divsChild>
                <w:div w:id="1229458964">
                  <w:marLeft w:val="0"/>
                  <w:marRight w:val="0"/>
                  <w:marTop w:val="0"/>
                  <w:marBottom w:val="0"/>
                  <w:divBdr>
                    <w:top w:val="none" w:sz="0" w:space="0" w:color="auto"/>
                    <w:left w:val="none" w:sz="0" w:space="0" w:color="auto"/>
                    <w:bottom w:val="none" w:sz="0" w:space="0" w:color="auto"/>
                    <w:right w:val="none" w:sz="0" w:space="0" w:color="auto"/>
                  </w:divBdr>
                  <w:divsChild>
                    <w:div w:id="1229458968">
                      <w:marLeft w:val="0"/>
                      <w:marRight w:val="0"/>
                      <w:marTop w:val="0"/>
                      <w:marBottom w:val="0"/>
                      <w:divBdr>
                        <w:top w:val="none" w:sz="0" w:space="0" w:color="auto"/>
                        <w:left w:val="none" w:sz="0" w:space="0" w:color="auto"/>
                        <w:bottom w:val="none" w:sz="0" w:space="0" w:color="auto"/>
                        <w:right w:val="none" w:sz="0" w:space="0" w:color="auto"/>
                      </w:divBdr>
                    </w:div>
                    <w:div w:id="1229458982">
                      <w:marLeft w:val="0"/>
                      <w:marRight w:val="0"/>
                      <w:marTop w:val="0"/>
                      <w:marBottom w:val="0"/>
                      <w:divBdr>
                        <w:top w:val="none" w:sz="0" w:space="0" w:color="auto"/>
                        <w:left w:val="none" w:sz="0" w:space="0" w:color="auto"/>
                        <w:bottom w:val="none" w:sz="0" w:space="0" w:color="auto"/>
                        <w:right w:val="none" w:sz="0" w:space="0" w:color="auto"/>
                      </w:divBdr>
                      <w:divsChild>
                        <w:div w:id="1229458977">
                          <w:marLeft w:val="0"/>
                          <w:marRight w:val="0"/>
                          <w:marTop w:val="0"/>
                          <w:marBottom w:val="0"/>
                          <w:divBdr>
                            <w:top w:val="none" w:sz="0" w:space="0" w:color="auto"/>
                            <w:left w:val="none" w:sz="0" w:space="0" w:color="auto"/>
                            <w:bottom w:val="none" w:sz="0" w:space="0" w:color="auto"/>
                            <w:right w:val="none" w:sz="0" w:space="0" w:color="auto"/>
                          </w:divBdr>
                          <w:divsChild>
                            <w:div w:id="1229458957">
                              <w:marLeft w:val="0"/>
                              <w:marRight w:val="0"/>
                              <w:marTop w:val="0"/>
                              <w:marBottom w:val="0"/>
                              <w:divBdr>
                                <w:top w:val="none" w:sz="0" w:space="0" w:color="auto"/>
                                <w:left w:val="none" w:sz="0" w:space="0" w:color="auto"/>
                                <w:bottom w:val="none" w:sz="0" w:space="0" w:color="auto"/>
                                <w:right w:val="none" w:sz="0" w:space="0" w:color="auto"/>
                              </w:divBdr>
                              <w:divsChild>
                                <w:div w:id="1229458965">
                                  <w:marLeft w:val="0"/>
                                  <w:marRight w:val="0"/>
                                  <w:marTop w:val="0"/>
                                  <w:marBottom w:val="0"/>
                                  <w:divBdr>
                                    <w:top w:val="none" w:sz="0" w:space="0" w:color="auto"/>
                                    <w:left w:val="none" w:sz="0" w:space="0" w:color="auto"/>
                                    <w:bottom w:val="none" w:sz="0" w:space="0" w:color="auto"/>
                                    <w:right w:val="none" w:sz="0" w:space="0" w:color="auto"/>
                                  </w:divBdr>
                                </w:div>
                                <w:div w:id="122945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9458960">
          <w:marLeft w:val="0"/>
          <w:marRight w:val="0"/>
          <w:marTop w:val="0"/>
          <w:marBottom w:val="0"/>
          <w:divBdr>
            <w:top w:val="none" w:sz="0" w:space="0" w:color="auto"/>
            <w:left w:val="none" w:sz="0" w:space="0" w:color="auto"/>
            <w:bottom w:val="none" w:sz="0" w:space="0" w:color="auto"/>
            <w:right w:val="none" w:sz="0" w:space="0" w:color="auto"/>
          </w:divBdr>
          <w:divsChild>
            <w:div w:id="1229458955">
              <w:marLeft w:val="0"/>
              <w:marRight w:val="0"/>
              <w:marTop w:val="0"/>
              <w:marBottom w:val="0"/>
              <w:divBdr>
                <w:top w:val="none" w:sz="0" w:space="0" w:color="auto"/>
                <w:left w:val="none" w:sz="0" w:space="0" w:color="auto"/>
                <w:bottom w:val="none" w:sz="0" w:space="0" w:color="auto"/>
                <w:right w:val="none" w:sz="0" w:space="0" w:color="auto"/>
              </w:divBdr>
              <w:divsChild>
                <w:div w:id="1229458978">
                  <w:marLeft w:val="0"/>
                  <w:marRight w:val="0"/>
                  <w:marTop w:val="750"/>
                  <w:marBottom w:val="0"/>
                  <w:divBdr>
                    <w:top w:val="none" w:sz="0" w:space="0" w:color="auto"/>
                    <w:left w:val="none" w:sz="0" w:space="0" w:color="auto"/>
                    <w:bottom w:val="none" w:sz="0" w:space="0" w:color="auto"/>
                    <w:right w:val="none" w:sz="0" w:space="0" w:color="auto"/>
                  </w:divBdr>
                  <w:divsChild>
                    <w:div w:id="1229458966">
                      <w:marLeft w:val="0"/>
                      <w:marRight w:val="0"/>
                      <w:marTop w:val="0"/>
                      <w:marBottom w:val="0"/>
                      <w:divBdr>
                        <w:top w:val="none" w:sz="0" w:space="0" w:color="auto"/>
                        <w:left w:val="none" w:sz="0" w:space="0" w:color="auto"/>
                        <w:bottom w:val="none" w:sz="0" w:space="0" w:color="auto"/>
                        <w:right w:val="none" w:sz="0" w:space="0" w:color="auto"/>
                      </w:divBdr>
                      <w:divsChild>
                        <w:div w:id="1229458962">
                          <w:marLeft w:val="0"/>
                          <w:marRight w:val="0"/>
                          <w:marTop w:val="0"/>
                          <w:marBottom w:val="0"/>
                          <w:divBdr>
                            <w:top w:val="none" w:sz="0" w:space="0" w:color="auto"/>
                            <w:left w:val="none" w:sz="0" w:space="0" w:color="auto"/>
                            <w:bottom w:val="none" w:sz="0" w:space="0" w:color="auto"/>
                            <w:right w:val="none" w:sz="0" w:space="0" w:color="auto"/>
                          </w:divBdr>
                          <w:divsChild>
                            <w:div w:id="1229458976">
                              <w:marLeft w:val="0"/>
                              <w:marRight w:val="0"/>
                              <w:marTop w:val="0"/>
                              <w:marBottom w:val="0"/>
                              <w:divBdr>
                                <w:top w:val="none" w:sz="0" w:space="0" w:color="auto"/>
                                <w:left w:val="none" w:sz="0" w:space="0" w:color="auto"/>
                                <w:bottom w:val="none" w:sz="0" w:space="0" w:color="auto"/>
                                <w:right w:val="none" w:sz="0" w:space="0" w:color="auto"/>
                              </w:divBdr>
                              <w:divsChild>
                                <w:div w:id="1229458954">
                                  <w:marLeft w:val="0"/>
                                  <w:marRight w:val="0"/>
                                  <w:marTop w:val="0"/>
                                  <w:marBottom w:val="0"/>
                                  <w:divBdr>
                                    <w:top w:val="none" w:sz="0" w:space="0" w:color="auto"/>
                                    <w:left w:val="none" w:sz="0" w:space="0" w:color="auto"/>
                                    <w:bottom w:val="none" w:sz="0" w:space="0" w:color="auto"/>
                                    <w:right w:val="none" w:sz="0" w:space="0" w:color="auto"/>
                                  </w:divBdr>
                                  <w:divsChild>
                                    <w:div w:id="12294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omasDuflot/Ceftriaxone-AA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homas.duflot@chu-rouen.f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nt.imbert\Desktop\Rapport%20M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Rapport ML.dotx</Template>
  <TotalTime>137</TotalTime>
  <Pages>1</Pages>
  <Words>320</Words>
  <Characters>1765</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Service de Pharmacologie</vt:lpstr>
    </vt:vector>
  </TitlesOfParts>
  <Company>Gateway 2000 Licensed User</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de Pharmacologie</dc:title>
  <dc:subject/>
  <dc:creator>Localadmin</dc:creator>
  <cp:keywords/>
  <dc:description/>
  <cp:lastModifiedBy>Thomas Duflot</cp:lastModifiedBy>
  <cp:revision>28</cp:revision>
  <cp:lastPrinted>2020-10-06T15:27:00Z</cp:lastPrinted>
  <dcterms:created xsi:type="dcterms:W3CDTF">2020-06-09T14:58:00Z</dcterms:created>
  <dcterms:modified xsi:type="dcterms:W3CDTF">2024-11-14T08:58:00Z</dcterms:modified>
</cp:coreProperties>
</file>